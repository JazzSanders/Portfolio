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E46CD" w14:textId="77777777" w:rsidR="002C79E6" w:rsidRPr="00C65D35" w:rsidRDefault="002C79E6" w:rsidP="00C65D35">
      <w:pPr>
        <w:rPr>
          <w:rFonts w:ascii="Times New Roman" w:hAnsi="Times New Roman" w:cs="Times New Roman"/>
          <w:sz w:val="24"/>
        </w:rPr>
      </w:pPr>
      <w:bookmarkStart w:id="0" w:name="_Hlk220247604"/>
    </w:p>
    <w:p w14:paraId="4CBF0807" w14:textId="77777777" w:rsidR="002C79E6" w:rsidRPr="00C65D35" w:rsidRDefault="002C79E6" w:rsidP="00C65D35">
      <w:pPr>
        <w:rPr>
          <w:rFonts w:ascii="Times New Roman" w:hAnsi="Times New Roman" w:cs="Times New Roman"/>
          <w:sz w:val="24"/>
        </w:rPr>
      </w:pPr>
    </w:p>
    <w:p w14:paraId="57A3E16A" w14:textId="77777777" w:rsidR="002C79E6" w:rsidRPr="00C65D35" w:rsidRDefault="002C79E6" w:rsidP="00C65D35">
      <w:pPr>
        <w:rPr>
          <w:rFonts w:ascii="Times New Roman" w:hAnsi="Times New Roman" w:cs="Times New Roman"/>
          <w:sz w:val="24"/>
        </w:rPr>
      </w:pPr>
    </w:p>
    <w:p w14:paraId="450B766D" w14:textId="77777777" w:rsidR="002C79E6" w:rsidRPr="00C65D35" w:rsidRDefault="002C79E6" w:rsidP="00C65D35">
      <w:pPr>
        <w:rPr>
          <w:rFonts w:ascii="Times New Roman" w:hAnsi="Times New Roman" w:cs="Times New Roman"/>
          <w:sz w:val="24"/>
        </w:rPr>
      </w:pPr>
    </w:p>
    <w:p w14:paraId="63CB020C" w14:textId="77777777" w:rsidR="002C79E6" w:rsidRPr="00C65D35" w:rsidRDefault="002C79E6" w:rsidP="00C65D35">
      <w:pPr>
        <w:rPr>
          <w:rFonts w:ascii="Times New Roman" w:hAnsi="Times New Roman" w:cs="Times New Roman"/>
          <w:sz w:val="24"/>
        </w:rPr>
      </w:pPr>
    </w:p>
    <w:p w14:paraId="7E1A6703" w14:textId="5B536AC4" w:rsidR="6A36C4BF" w:rsidRPr="00C65D35" w:rsidRDefault="00AD2CB4" w:rsidP="00C65D35">
      <w:pPr>
        <w:pStyle w:val="Title"/>
        <w:rPr>
          <w:rFonts w:ascii="Times New Roman" w:hAnsi="Times New Roman" w:cs="Times New Roman"/>
          <w:sz w:val="24"/>
        </w:rPr>
      </w:pPr>
      <w:r w:rsidRPr="00C65D35">
        <w:rPr>
          <w:rFonts w:ascii="Times New Roman" w:hAnsi="Times New Roman" w:cs="Times New Roman"/>
          <w:sz w:val="24"/>
        </w:rPr>
        <w:t>Quiz Game: Web Application</w:t>
      </w:r>
    </w:p>
    <w:p w14:paraId="55EEEA6E" w14:textId="04F39BFC" w:rsidR="201D26C8" w:rsidRPr="00C65D35" w:rsidRDefault="201D26C8" w:rsidP="00C65D35">
      <w:pPr>
        <w:pStyle w:val="Subtitle"/>
        <w:rPr>
          <w:rFonts w:ascii="Times New Roman" w:hAnsi="Times New Roman" w:cs="Times New Roman"/>
          <w:sz w:val="24"/>
          <w:szCs w:val="24"/>
        </w:rPr>
      </w:pPr>
    </w:p>
    <w:p w14:paraId="49A4600B" w14:textId="32071B97" w:rsidR="00A417C1" w:rsidRPr="00C65D35" w:rsidRDefault="00AD2CB4" w:rsidP="00C65D35">
      <w:pPr>
        <w:pStyle w:val="Subtitle"/>
        <w:rPr>
          <w:rFonts w:ascii="Times New Roman" w:hAnsi="Times New Roman" w:cs="Times New Roman"/>
          <w:sz w:val="24"/>
          <w:szCs w:val="24"/>
        </w:rPr>
      </w:pPr>
      <w:r w:rsidRPr="00C65D35">
        <w:rPr>
          <w:rFonts w:ascii="Times New Roman" w:hAnsi="Times New Roman" w:cs="Times New Roman"/>
          <w:sz w:val="24"/>
          <w:szCs w:val="24"/>
        </w:rPr>
        <w:t>Jasmine K</w:t>
      </w:r>
      <w:r w:rsidR="002C79E6" w:rsidRPr="00C65D35">
        <w:rPr>
          <w:rFonts w:ascii="Times New Roman" w:hAnsi="Times New Roman" w:cs="Times New Roman"/>
          <w:sz w:val="24"/>
          <w:szCs w:val="24"/>
        </w:rPr>
        <w:t xml:space="preserve"> </w:t>
      </w:r>
      <w:r w:rsidRPr="00C65D35">
        <w:rPr>
          <w:rFonts w:ascii="Times New Roman" w:hAnsi="Times New Roman" w:cs="Times New Roman"/>
          <w:sz w:val="24"/>
          <w:szCs w:val="24"/>
        </w:rPr>
        <w:t>Sanders</w:t>
      </w:r>
    </w:p>
    <w:p w14:paraId="420556EB" w14:textId="216BD750" w:rsidR="002C79E6" w:rsidRPr="00C65D35" w:rsidRDefault="00AD2CB4" w:rsidP="00C65D35">
      <w:pPr>
        <w:pStyle w:val="Subtitle"/>
        <w:rPr>
          <w:rFonts w:ascii="Times New Roman" w:hAnsi="Times New Roman" w:cs="Times New Roman"/>
          <w:sz w:val="24"/>
          <w:szCs w:val="24"/>
        </w:rPr>
      </w:pPr>
      <w:r w:rsidRPr="00C65D35">
        <w:rPr>
          <w:rFonts w:ascii="Times New Roman" w:hAnsi="Times New Roman" w:cs="Times New Roman"/>
          <w:sz w:val="24"/>
          <w:szCs w:val="24"/>
        </w:rPr>
        <w:t>Sullivan University</w:t>
      </w:r>
    </w:p>
    <w:p w14:paraId="61E455CD" w14:textId="526232B4" w:rsidR="002C79E6" w:rsidRPr="00C65D35" w:rsidRDefault="00AD2CB4" w:rsidP="00C65D35">
      <w:pPr>
        <w:pStyle w:val="Subtitle"/>
        <w:rPr>
          <w:rFonts w:ascii="Times New Roman" w:hAnsi="Times New Roman" w:cs="Times New Roman"/>
          <w:sz w:val="24"/>
          <w:szCs w:val="24"/>
        </w:rPr>
      </w:pPr>
      <w:r w:rsidRPr="00C65D35">
        <w:rPr>
          <w:rFonts w:ascii="Times New Roman" w:hAnsi="Times New Roman" w:cs="Times New Roman"/>
          <w:sz w:val="24"/>
          <w:szCs w:val="24"/>
        </w:rPr>
        <w:t>CSC272:</w:t>
      </w:r>
      <w:r w:rsidR="002C79E6" w:rsidRPr="00C65D35">
        <w:rPr>
          <w:rFonts w:ascii="Times New Roman" w:hAnsi="Times New Roman" w:cs="Times New Roman"/>
          <w:sz w:val="24"/>
          <w:szCs w:val="24"/>
        </w:rPr>
        <w:t xml:space="preserve"> </w:t>
      </w:r>
      <w:r w:rsidRPr="00C65D35">
        <w:rPr>
          <w:rFonts w:ascii="Times New Roman" w:hAnsi="Times New Roman" w:cs="Times New Roman"/>
          <w:sz w:val="24"/>
          <w:szCs w:val="24"/>
        </w:rPr>
        <w:t>Principles of System Design</w:t>
      </w:r>
    </w:p>
    <w:p w14:paraId="0FBC90E9" w14:textId="5E163814" w:rsidR="002C79E6" w:rsidRPr="00C65D35" w:rsidRDefault="00AD2CB4" w:rsidP="00C65D35">
      <w:pPr>
        <w:pStyle w:val="Subtitle"/>
        <w:rPr>
          <w:rFonts w:ascii="Times New Roman" w:hAnsi="Times New Roman" w:cs="Times New Roman"/>
          <w:sz w:val="24"/>
          <w:szCs w:val="24"/>
        </w:rPr>
      </w:pPr>
      <w:r w:rsidRPr="00C65D35">
        <w:rPr>
          <w:rFonts w:ascii="Times New Roman" w:hAnsi="Times New Roman" w:cs="Times New Roman"/>
          <w:sz w:val="24"/>
          <w:szCs w:val="24"/>
        </w:rPr>
        <w:t>Prof. Cordle</w:t>
      </w:r>
    </w:p>
    <w:p w14:paraId="501002A6" w14:textId="1B01D208" w:rsidR="201D26C8" w:rsidRPr="00C65D35" w:rsidRDefault="00652F82" w:rsidP="00C65D35">
      <w:pPr>
        <w:pStyle w:val="Subtitle"/>
        <w:rPr>
          <w:rFonts w:ascii="Times New Roman" w:hAnsi="Times New Roman" w:cs="Times New Roman"/>
          <w:sz w:val="24"/>
          <w:szCs w:val="24"/>
        </w:rPr>
      </w:pPr>
      <w:r w:rsidRPr="00C65D35">
        <w:rPr>
          <w:rFonts w:ascii="Times New Roman" w:hAnsi="Times New Roman" w:cs="Times New Roman"/>
          <w:sz w:val="24"/>
          <w:szCs w:val="24"/>
        </w:rPr>
        <w:t>February</w:t>
      </w:r>
      <w:r w:rsidR="00AD2CB4" w:rsidRPr="00C65D35">
        <w:rPr>
          <w:rFonts w:ascii="Times New Roman" w:hAnsi="Times New Roman" w:cs="Times New Roman"/>
          <w:sz w:val="24"/>
          <w:szCs w:val="24"/>
        </w:rPr>
        <w:t xml:space="preserve"> </w:t>
      </w:r>
      <w:r w:rsidRPr="00C65D35">
        <w:rPr>
          <w:rFonts w:ascii="Times New Roman" w:hAnsi="Times New Roman" w:cs="Times New Roman"/>
          <w:sz w:val="24"/>
          <w:szCs w:val="24"/>
        </w:rPr>
        <w:t>0</w:t>
      </w:r>
      <w:r w:rsidR="00C91C43" w:rsidRPr="00C65D35">
        <w:rPr>
          <w:rFonts w:ascii="Times New Roman" w:hAnsi="Times New Roman" w:cs="Times New Roman"/>
          <w:sz w:val="24"/>
          <w:szCs w:val="24"/>
        </w:rPr>
        <w:t>8</w:t>
      </w:r>
      <w:r w:rsidR="00AD2CB4" w:rsidRPr="00C65D35">
        <w:rPr>
          <w:rFonts w:ascii="Times New Roman" w:hAnsi="Times New Roman" w:cs="Times New Roman"/>
          <w:sz w:val="24"/>
          <w:szCs w:val="24"/>
        </w:rPr>
        <w:t>, 2026</w:t>
      </w:r>
    </w:p>
    <w:bookmarkEnd w:id="0"/>
    <w:p w14:paraId="11428980" w14:textId="77777777" w:rsidR="201D26C8" w:rsidRPr="00C65D35" w:rsidRDefault="201D26C8" w:rsidP="00C65D35">
      <w:pPr>
        <w:pStyle w:val="Title2"/>
        <w:rPr>
          <w:rFonts w:ascii="Times New Roman" w:eastAsia="Calibri" w:hAnsi="Times New Roman" w:cs="Times New Roman"/>
          <w:sz w:val="24"/>
        </w:rPr>
      </w:pPr>
    </w:p>
    <w:p w14:paraId="40A1BC41" w14:textId="77777777" w:rsidR="201D26C8" w:rsidRPr="00C65D35" w:rsidRDefault="201D26C8" w:rsidP="00C65D35">
      <w:pPr>
        <w:pStyle w:val="Title2"/>
        <w:rPr>
          <w:rFonts w:ascii="Times New Roman" w:eastAsia="Calibri" w:hAnsi="Times New Roman" w:cs="Times New Roman"/>
          <w:sz w:val="24"/>
        </w:rPr>
      </w:pPr>
    </w:p>
    <w:p w14:paraId="17BFF1C4" w14:textId="77777777" w:rsidR="201D26C8" w:rsidRPr="00C65D35" w:rsidRDefault="201D26C8" w:rsidP="00C65D35">
      <w:pPr>
        <w:pStyle w:val="Title2"/>
        <w:rPr>
          <w:rFonts w:ascii="Times New Roman" w:eastAsia="Calibri" w:hAnsi="Times New Roman" w:cs="Times New Roman"/>
          <w:sz w:val="24"/>
        </w:rPr>
      </w:pPr>
    </w:p>
    <w:p w14:paraId="39AAB21D" w14:textId="77777777" w:rsidR="201D26C8" w:rsidRPr="00C65D35" w:rsidRDefault="201D26C8" w:rsidP="00C65D35">
      <w:pPr>
        <w:pStyle w:val="Title2"/>
        <w:rPr>
          <w:rFonts w:ascii="Times New Roman" w:eastAsia="Calibri" w:hAnsi="Times New Roman" w:cs="Times New Roman"/>
          <w:sz w:val="24"/>
        </w:rPr>
      </w:pPr>
    </w:p>
    <w:p w14:paraId="647FC811" w14:textId="77777777" w:rsidR="201D26C8" w:rsidRPr="00C65D35" w:rsidRDefault="201D26C8" w:rsidP="00C65D35">
      <w:pPr>
        <w:pStyle w:val="Title2"/>
        <w:rPr>
          <w:rFonts w:ascii="Times New Roman" w:eastAsia="Calibri" w:hAnsi="Times New Roman" w:cs="Times New Roman"/>
          <w:sz w:val="24"/>
        </w:rPr>
      </w:pPr>
    </w:p>
    <w:p w14:paraId="152B2399" w14:textId="77777777" w:rsidR="201D26C8" w:rsidRPr="00C65D35" w:rsidRDefault="201D26C8" w:rsidP="00C65D35">
      <w:pPr>
        <w:pStyle w:val="Title2"/>
        <w:rPr>
          <w:rFonts w:ascii="Times New Roman" w:eastAsia="Calibri" w:hAnsi="Times New Roman" w:cs="Times New Roman"/>
          <w:sz w:val="24"/>
        </w:rPr>
      </w:pPr>
    </w:p>
    <w:p w14:paraId="33015BE1" w14:textId="77777777" w:rsidR="201D26C8" w:rsidRPr="00C65D35" w:rsidRDefault="201D26C8" w:rsidP="00C65D35">
      <w:pPr>
        <w:pStyle w:val="Title2"/>
        <w:rPr>
          <w:rFonts w:ascii="Times New Roman" w:eastAsia="Calibri" w:hAnsi="Times New Roman" w:cs="Times New Roman"/>
          <w:sz w:val="24"/>
        </w:rPr>
      </w:pPr>
    </w:p>
    <w:p w14:paraId="562EA286" w14:textId="77777777" w:rsidR="000D4642" w:rsidRPr="00C65D35" w:rsidRDefault="000D4642" w:rsidP="00C65D35">
      <w:pPr>
        <w:rPr>
          <w:rFonts w:ascii="Times New Roman" w:eastAsia="Calibri" w:hAnsi="Times New Roman" w:cs="Times New Roman"/>
          <w:sz w:val="24"/>
        </w:rPr>
      </w:pPr>
      <w:r w:rsidRPr="00C65D35">
        <w:rPr>
          <w:rFonts w:ascii="Times New Roman" w:eastAsia="Calibri" w:hAnsi="Times New Roman" w:cs="Times New Roman"/>
          <w:sz w:val="24"/>
        </w:rPr>
        <w:br w:type="page"/>
      </w:r>
    </w:p>
    <w:p w14:paraId="561DDC13" w14:textId="22A43E19" w:rsidR="00A417C1" w:rsidRPr="00C65D35" w:rsidRDefault="00AD2CB4" w:rsidP="00C65D35">
      <w:pPr>
        <w:pStyle w:val="SectionTitle"/>
        <w:rPr>
          <w:rFonts w:ascii="Times New Roman" w:hAnsi="Times New Roman" w:cs="Times New Roman"/>
          <w:sz w:val="24"/>
        </w:rPr>
      </w:pPr>
      <w:r w:rsidRPr="00C65D35">
        <w:rPr>
          <w:rFonts w:ascii="Times New Roman" w:hAnsi="Times New Roman" w:cs="Times New Roman"/>
          <w:sz w:val="24"/>
        </w:rPr>
        <w:lastRenderedPageBreak/>
        <w:t>Quiz Game: Web Application</w:t>
      </w:r>
    </w:p>
    <w:p w14:paraId="3844E709" w14:textId="5B9A0FAE"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The Quiz Game Web Application is an interactive, real-time platform designed to facilitate trivia sessions for educational and </w:t>
      </w:r>
      <w:r w:rsidR="00C91C43" w:rsidRPr="00C65D35">
        <w:rPr>
          <w:rFonts w:ascii="Times New Roman" w:hAnsi="Times New Roman" w:cs="Times New Roman"/>
          <w:noProof/>
          <w:color w:val="000000" w:themeColor="text2"/>
          <w:sz w:val="24"/>
        </w:rPr>
        <w:t>casual/</w:t>
      </w:r>
      <w:r w:rsidRPr="00C65D35">
        <w:rPr>
          <w:rFonts w:ascii="Times New Roman" w:hAnsi="Times New Roman" w:cs="Times New Roman"/>
          <w:noProof/>
          <w:color w:val="000000" w:themeColor="text2"/>
          <w:sz w:val="24"/>
        </w:rPr>
        <w:t>social purposes. Unlike traditional static quizzes, this application leverages modern web technologies to provide a synchronized experience where multiple participants can compete simultaneously. The project focuses on a seamless transition from session creation by a host to the final declaration of a winner, ensuring that the competitive nature of a live quiz is maintained through low-latency updates</w:t>
      </w:r>
      <w:r w:rsidR="00C91C43" w:rsidRPr="00C65D35">
        <w:rPr>
          <w:rFonts w:ascii="Times New Roman" w:hAnsi="Times New Roman" w:cs="Times New Roman"/>
          <w:noProof/>
          <w:color w:val="000000" w:themeColor="text2"/>
          <w:sz w:val="24"/>
        </w:rPr>
        <w:t>, simple user experience,</w:t>
      </w:r>
      <w:r w:rsidRPr="00C65D35">
        <w:rPr>
          <w:rFonts w:ascii="Times New Roman" w:hAnsi="Times New Roman" w:cs="Times New Roman"/>
          <w:noProof/>
          <w:color w:val="000000" w:themeColor="text2"/>
          <w:sz w:val="24"/>
        </w:rPr>
        <w:t xml:space="preserve"> and an automated leaderboard system.</w:t>
      </w:r>
    </w:p>
    <w:p w14:paraId="466010B2"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Objectives</w:t>
      </w:r>
    </w:p>
    <w:p w14:paraId="6E6D60FE" w14:textId="77777777"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The primary objective of this project is to develop a functional web-based quiz game using HTML, CSS, and JavaScript that supports live, concurrent sessions. Key goals include the implementation of a robust session management system, real-time question delivery, and a dynamic scoring engine that updates a leaderboard for all participants. Additionally, the project aims to demonstrate high standards of UI/UX design, including accessibility features such as high color contrast and screen reader compatibility, ensuring that the application is usable by a diverse audience.</w:t>
      </w:r>
    </w:p>
    <w:p w14:paraId="752ED26D"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Overview</w:t>
      </w:r>
    </w:p>
    <w:p w14:paraId="204B9E01" w14:textId="77777777" w:rsidR="00652F82" w:rsidRPr="0013108D" w:rsidRDefault="00652F82" w:rsidP="00C65D35">
      <w:pPr>
        <w:numPr>
          <w:ilvl w:val="0"/>
          <w:numId w:val="23"/>
        </w:numPr>
        <w:rPr>
          <w:rFonts w:ascii="Times New Roman" w:hAnsi="Times New Roman" w:cs="Times New Roman"/>
          <w:noProof/>
          <w:color w:val="000000" w:themeColor="text2"/>
          <w:sz w:val="24"/>
        </w:rPr>
      </w:pPr>
      <w:r w:rsidRPr="0013108D">
        <w:rPr>
          <w:rFonts w:ascii="Times New Roman" w:hAnsi="Times New Roman" w:cs="Times New Roman"/>
          <w:noProof/>
          <w:color w:val="000000" w:themeColor="text2"/>
          <w:sz w:val="24"/>
        </w:rPr>
        <w:t>Project Title: Quiz Game: Web Application</w:t>
      </w:r>
    </w:p>
    <w:p w14:paraId="0FF95054" w14:textId="77777777" w:rsidR="00652F82" w:rsidRPr="0013108D" w:rsidRDefault="00652F82" w:rsidP="00C65D35">
      <w:pPr>
        <w:numPr>
          <w:ilvl w:val="0"/>
          <w:numId w:val="23"/>
        </w:numPr>
        <w:rPr>
          <w:rFonts w:ascii="Times New Roman" w:hAnsi="Times New Roman" w:cs="Times New Roman"/>
          <w:noProof/>
          <w:color w:val="000000" w:themeColor="text2"/>
          <w:sz w:val="24"/>
        </w:rPr>
      </w:pPr>
      <w:r w:rsidRPr="0013108D">
        <w:rPr>
          <w:rFonts w:ascii="Times New Roman" w:hAnsi="Times New Roman" w:cs="Times New Roman"/>
          <w:noProof/>
          <w:color w:val="000000" w:themeColor="text2"/>
          <w:sz w:val="24"/>
        </w:rPr>
        <w:t>Project Team Member: Jasmine Sanders (Developer)</w:t>
      </w:r>
    </w:p>
    <w:p w14:paraId="6A8B5053" w14:textId="1EED7D01" w:rsidR="00652F82" w:rsidRPr="0013108D" w:rsidRDefault="00652F82" w:rsidP="00C65D35">
      <w:pPr>
        <w:numPr>
          <w:ilvl w:val="0"/>
          <w:numId w:val="23"/>
        </w:numPr>
        <w:rPr>
          <w:rFonts w:ascii="Times New Roman" w:hAnsi="Times New Roman" w:cs="Times New Roman"/>
          <w:noProof/>
          <w:color w:val="000000" w:themeColor="text2"/>
          <w:sz w:val="24"/>
        </w:rPr>
      </w:pPr>
      <w:r w:rsidRPr="0013108D">
        <w:rPr>
          <w:rFonts w:ascii="Times New Roman" w:hAnsi="Times New Roman" w:cs="Times New Roman"/>
          <w:noProof/>
          <w:color w:val="000000" w:themeColor="text2"/>
          <w:sz w:val="24"/>
        </w:rPr>
        <w:t xml:space="preserve">Customer Name: Administrators, Teachers, and </w:t>
      </w:r>
      <w:r w:rsidR="00C91C43" w:rsidRPr="0013108D">
        <w:rPr>
          <w:rFonts w:ascii="Times New Roman" w:hAnsi="Times New Roman" w:cs="Times New Roman"/>
          <w:noProof/>
          <w:color w:val="000000" w:themeColor="text2"/>
          <w:sz w:val="24"/>
        </w:rPr>
        <w:t>Casual</w:t>
      </w:r>
      <w:r w:rsidRPr="0013108D">
        <w:rPr>
          <w:rFonts w:ascii="Times New Roman" w:hAnsi="Times New Roman" w:cs="Times New Roman"/>
          <w:noProof/>
          <w:color w:val="000000" w:themeColor="text2"/>
          <w:sz w:val="24"/>
        </w:rPr>
        <w:t xml:space="preserve"> Hosts</w:t>
      </w:r>
    </w:p>
    <w:p w14:paraId="7D9567A0" w14:textId="77777777" w:rsidR="00652F82" w:rsidRPr="00C65D35" w:rsidRDefault="00652F82" w:rsidP="00C65D35">
      <w:pPr>
        <w:numPr>
          <w:ilvl w:val="0"/>
          <w:numId w:val="23"/>
        </w:numPr>
        <w:rPr>
          <w:rFonts w:ascii="Times New Roman" w:hAnsi="Times New Roman" w:cs="Times New Roman"/>
          <w:noProof/>
          <w:color w:val="000000" w:themeColor="text2"/>
          <w:sz w:val="24"/>
        </w:rPr>
      </w:pPr>
      <w:r w:rsidRPr="0013108D">
        <w:rPr>
          <w:rFonts w:ascii="Times New Roman" w:hAnsi="Times New Roman" w:cs="Times New Roman"/>
          <w:noProof/>
          <w:color w:val="000000" w:themeColor="text2"/>
          <w:sz w:val="24"/>
        </w:rPr>
        <w:t>Project Manager: Prof. Scott Cordle</w:t>
      </w:r>
    </w:p>
    <w:p w14:paraId="67B55F68" w14:textId="77777777" w:rsidR="00652F82" w:rsidRPr="00C65D35" w:rsidRDefault="00652F82"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System Description</w:t>
      </w:r>
    </w:p>
    <w:p w14:paraId="341A0368" w14:textId="613F0348"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The system is built on a client-server architecture model utilizing Firebase as a backend-as-a-service (BaaS) to handle real-time data synchronization. When a host creates a session, a unique join code is generated and stored in the database. As players join using this code, the system establishes a listener that pushes questions to their devices simultaneously. The frontend, constructed with JavaScript, processes user inputs and sends scoring data back to Firebase, which then broadcasts the updated rankings to all connected clients, culminating in a final winner declaration.</w:t>
      </w:r>
    </w:p>
    <w:p w14:paraId="65017276" w14:textId="77777777" w:rsidR="00652F82" w:rsidRPr="00C65D35" w:rsidRDefault="00652F82"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System Requirements</w:t>
      </w:r>
    </w:p>
    <w:p w14:paraId="0391163A" w14:textId="29EC171A"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The system requires a modern web browser with JavaScript enabled. Functionally, the application must be able to handle session initialization, fetch questions from a predefined bank, and enforce submission rules per question. From a performance standpoint, the system is designed to minimize latency to ensure that the "live" feel of the game is not disrupted. Reliability requirements include session validation to prevent unauthorized users from joining or altering scores via the browser console.</w:t>
      </w:r>
    </w:p>
    <w:p w14:paraId="700E5E1F" w14:textId="77777777" w:rsidR="00652F82" w:rsidRPr="00C65D35" w:rsidRDefault="00652F82"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Major Feature Specifications</w:t>
      </w:r>
    </w:p>
    <w:p w14:paraId="2B530032" w14:textId="3CE08F9E" w:rsidR="00AF33B0" w:rsidRPr="00707570" w:rsidRDefault="00AF33B0" w:rsidP="00C65D35">
      <w:pPr>
        <w:numPr>
          <w:ilvl w:val="0"/>
          <w:numId w:val="25"/>
        </w:numPr>
        <w:rPr>
          <w:rFonts w:ascii="Times New Roman" w:hAnsi="Times New Roman" w:cs="Times New Roman"/>
          <w:sz w:val="24"/>
        </w:rPr>
      </w:pPr>
      <w:r w:rsidRPr="00707570">
        <w:rPr>
          <w:rFonts w:ascii="Times New Roman" w:hAnsi="Times New Roman" w:cs="Times New Roman"/>
          <w:sz w:val="24"/>
        </w:rPr>
        <w:t xml:space="preserve">Dynamic Role-Based Interface: A unified single-page application that branches into distinct </w:t>
      </w:r>
      <w:r w:rsidR="00707570">
        <w:rPr>
          <w:rFonts w:ascii="Times New Roman" w:hAnsi="Times New Roman" w:cs="Times New Roman"/>
          <w:sz w:val="24"/>
        </w:rPr>
        <w:t>h</w:t>
      </w:r>
      <w:r w:rsidRPr="00707570">
        <w:rPr>
          <w:rFonts w:ascii="Times New Roman" w:hAnsi="Times New Roman" w:cs="Times New Roman"/>
          <w:sz w:val="24"/>
        </w:rPr>
        <w:t xml:space="preserve">ost and </w:t>
      </w:r>
      <w:r w:rsidR="00707570">
        <w:rPr>
          <w:rFonts w:ascii="Times New Roman" w:hAnsi="Times New Roman" w:cs="Times New Roman"/>
          <w:sz w:val="24"/>
        </w:rPr>
        <w:t>p</w:t>
      </w:r>
      <w:r w:rsidRPr="00707570">
        <w:rPr>
          <w:rFonts w:ascii="Times New Roman" w:hAnsi="Times New Roman" w:cs="Times New Roman"/>
          <w:sz w:val="24"/>
        </w:rPr>
        <w:t>layer workflows upon launch.</w:t>
      </w:r>
    </w:p>
    <w:p w14:paraId="2A3B4905" w14:textId="08358DE9" w:rsidR="00AF33B0" w:rsidRPr="00707570" w:rsidRDefault="00AF33B0" w:rsidP="00C65D35">
      <w:pPr>
        <w:numPr>
          <w:ilvl w:val="0"/>
          <w:numId w:val="25"/>
        </w:numPr>
        <w:rPr>
          <w:rFonts w:ascii="Times New Roman" w:hAnsi="Times New Roman" w:cs="Times New Roman"/>
          <w:sz w:val="24"/>
        </w:rPr>
      </w:pPr>
      <w:r w:rsidRPr="00707570">
        <w:rPr>
          <w:rFonts w:ascii="Times New Roman" w:hAnsi="Times New Roman" w:cs="Times New Roman"/>
          <w:sz w:val="24"/>
        </w:rPr>
        <w:t xml:space="preserve">Real-Time Live Lobby: A centralized waiting room where player names appear as "chips" in real-time as they join using the generated 4-digit </w:t>
      </w:r>
      <w:r w:rsidR="00707570">
        <w:rPr>
          <w:rFonts w:ascii="Times New Roman" w:hAnsi="Times New Roman" w:cs="Times New Roman"/>
          <w:sz w:val="24"/>
        </w:rPr>
        <w:t>pin</w:t>
      </w:r>
      <w:r w:rsidRPr="00707570">
        <w:rPr>
          <w:rFonts w:ascii="Times New Roman" w:hAnsi="Times New Roman" w:cs="Times New Roman"/>
          <w:sz w:val="24"/>
        </w:rPr>
        <w:t>.</w:t>
      </w:r>
    </w:p>
    <w:p w14:paraId="3F6D09E7" w14:textId="2950C8DE" w:rsidR="00AF33B0" w:rsidRPr="00707570" w:rsidRDefault="00AF33B0" w:rsidP="00C65D35">
      <w:pPr>
        <w:numPr>
          <w:ilvl w:val="0"/>
          <w:numId w:val="25"/>
        </w:numPr>
        <w:rPr>
          <w:rFonts w:ascii="Times New Roman" w:hAnsi="Times New Roman" w:cs="Times New Roman"/>
          <w:sz w:val="24"/>
        </w:rPr>
      </w:pPr>
      <w:r w:rsidRPr="00707570">
        <w:rPr>
          <w:rFonts w:ascii="Times New Roman" w:hAnsi="Times New Roman" w:cs="Times New Roman"/>
          <w:sz w:val="24"/>
        </w:rPr>
        <w:t xml:space="preserve">Live Response Analytics: A proprietary bar chart visualization for the host that updates instantly as players submit answers, showing the distribution of responses across the </w:t>
      </w:r>
      <w:proofErr w:type="gramStart"/>
      <w:r w:rsidRPr="00707570">
        <w:rPr>
          <w:rFonts w:ascii="Times New Roman" w:hAnsi="Times New Roman" w:cs="Times New Roman"/>
          <w:sz w:val="24"/>
        </w:rPr>
        <w:t>four color</w:t>
      </w:r>
      <w:proofErr w:type="gramEnd"/>
      <w:r w:rsidRPr="00707570">
        <w:rPr>
          <w:rFonts w:ascii="Times New Roman" w:hAnsi="Times New Roman" w:cs="Times New Roman"/>
          <w:sz w:val="24"/>
        </w:rPr>
        <w:t xml:space="preserve"> categories (</w:t>
      </w:r>
      <w:r w:rsidR="00707570">
        <w:rPr>
          <w:rFonts w:ascii="Times New Roman" w:hAnsi="Times New Roman" w:cs="Times New Roman"/>
          <w:sz w:val="24"/>
        </w:rPr>
        <w:t>r</w:t>
      </w:r>
      <w:r w:rsidRPr="00707570">
        <w:rPr>
          <w:rFonts w:ascii="Times New Roman" w:hAnsi="Times New Roman" w:cs="Times New Roman"/>
          <w:sz w:val="24"/>
        </w:rPr>
        <w:t xml:space="preserve">ed, </w:t>
      </w:r>
      <w:r w:rsidR="00707570">
        <w:rPr>
          <w:rFonts w:ascii="Times New Roman" w:hAnsi="Times New Roman" w:cs="Times New Roman"/>
          <w:sz w:val="24"/>
        </w:rPr>
        <w:t>b</w:t>
      </w:r>
      <w:r w:rsidRPr="00707570">
        <w:rPr>
          <w:rFonts w:ascii="Times New Roman" w:hAnsi="Times New Roman" w:cs="Times New Roman"/>
          <w:sz w:val="24"/>
        </w:rPr>
        <w:t xml:space="preserve">lue, </w:t>
      </w:r>
      <w:r w:rsidR="00707570">
        <w:rPr>
          <w:rFonts w:ascii="Times New Roman" w:hAnsi="Times New Roman" w:cs="Times New Roman"/>
          <w:sz w:val="24"/>
        </w:rPr>
        <w:t>y</w:t>
      </w:r>
      <w:r w:rsidRPr="00707570">
        <w:rPr>
          <w:rFonts w:ascii="Times New Roman" w:hAnsi="Times New Roman" w:cs="Times New Roman"/>
          <w:sz w:val="24"/>
        </w:rPr>
        <w:t xml:space="preserve">ellow, </w:t>
      </w:r>
      <w:r w:rsidR="00707570">
        <w:rPr>
          <w:rFonts w:ascii="Times New Roman" w:hAnsi="Times New Roman" w:cs="Times New Roman"/>
          <w:sz w:val="24"/>
        </w:rPr>
        <w:t>g</w:t>
      </w:r>
      <w:r w:rsidRPr="00707570">
        <w:rPr>
          <w:rFonts w:ascii="Times New Roman" w:hAnsi="Times New Roman" w:cs="Times New Roman"/>
          <w:sz w:val="24"/>
        </w:rPr>
        <w:t>reen).</w:t>
      </w:r>
    </w:p>
    <w:p w14:paraId="5521A886" w14:textId="77777777" w:rsidR="00AF33B0" w:rsidRPr="00707570" w:rsidRDefault="00AF33B0" w:rsidP="00C65D35">
      <w:pPr>
        <w:numPr>
          <w:ilvl w:val="0"/>
          <w:numId w:val="25"/>
        </w:numPr>
        <w:rPr>
          <w:rFonts w:ascii="Times New Roman" w:hAnsi="Times New Roman" w:cs="Times New Roman"/>
          <w:sz w:val="24"/>
        </w:rPr>
      </w:pPr>
      <w:r w:rsidRPr="00707570">
        <w:rPr>
          <w:rFonts w:ascii="Times New Roman" w:hAnsi="Times New Roman" w:cs="Times New Roman"/>
          <w:sz w:val="24"/>
        </w:rPr>
        <w:lastRenderedPageBreak/>
        <w:t>Competitive Scoring Engine: A time-sensitive algorithm that rewards both accuracy and speed.</w:t>
      </w:r>
    </w:p>
    <w:p w14:paraId="074B1312" w14:textId="77777777" w:rsidR="00AF33B0" w:rsidRPr="00707570" w:rsidRDefault="00AF33B0" w:rsidP="00C65D35">
      <w:pPr>
        <w:numPr>
          <w:ilvl w:val="0"/>
          <w:numId w:val="25"/>
        </w:numPr>
        <w:rPr>
          <w:rFonts w:ascii="Times New Roman" w:hAnsi="Times New Roman" w:cs="Times New Roman"/>
          <w:sz w:val="24"/>
        </w:rPr>
      </w:pPr>
      <w:r w:rsidRPr="00707570">
        <w:rPr>
          <w:rFonts w:ascii="Times New Roman" w:hAnsi="Times New Roman" w:cs="Times New Roman"/>
          <w:sz w:val="24"/>
        </w:rPr>
        <w:t>Visual Feedback System: Real-time feedback messages for players ("Correct!" or "Incorrect!") along with color-coded input borders for the creator to ensure high usability during quiz setup.</w:t>
      </w:r>
    </w:p>
    <w:p w14:paraId="481AE152" w14:textId="25E83BFA" w:rsidR="00652F82" w:rsidRPr="00C65D35" w:rsidRDefault="00652F82"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System Diagrams</w:t>
      </w:r>
    </w:p>
    <w:p w14:paraId="4A42EC51" w14:textId="35FD73BA"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The system architecture is visualized through a Software Overview Diagram</w:t>
      </w:r>
      <w:r w:rsidR="007B0B4F" w:rsidRPr="00C65D35">
        <w:rPr>
          <w:rFonts w:ascii="Times New Roman" w:hAnsi="Times New Roman" w:cs="Times New Roman"/>
          <w:noProof/>
          <w:color w:val="000000" w:themeColor="text2"/>
          <w:sz w:val="24"/>
        </w:rPr>
        <w:t xml:space="preserve"> (</w:t>
      </w:r>
      <w:r w:rsidR="00707570">
        <w:rPr>
          <w:rFonts w:ascii="Times New Roman" w:hAnsi="Times New Roman" w:cs="Times New Roman"/>
          <w:noProof/>
          <w:color w:val="000000" w:themeColor="text2"/>
          <w:sz w:val="24"/>
        </w:rPr>
        <w:t xml:space="preserve">see Appendix B, </w:t>
      </w:r>
      <w:r w:rsidR="007B0B4F" w:rsidRPr="00C65D35">
        <w:rPr>
          <w:rFonts w:ascii="Times New Roman" w:hAnsi="Times New Roman" w:cs="Times New Roman"/>
          <w:noProof/>
          <w:color w:val="000000" w:themeColor="text2"/>
          <w:sz w:val="24"/>
        </w:rPr>
        <w:t>Figure 2)</w:t>
      </w:r>
      <w:r w:rsidRPr="00C65D35">
        <w:rPr>
          <w:rFonts w:ascii="Times New Roman" w:hAnsi="Times New Roman" w:cs="Times New Roman"/>
          <w:noProof/>
          <w:color w:val="000000" w:themeColor="text2"/>
          <w:sz w:val="24"/>
        </w:rPr>
        <w:t xml:space="preserve"> and a Hardware Overview Diagram</w:t>
      </w:r>
      <w:r w:rsidR="007B0B4F" w:rsidRPr="00C65D35">
        <w:rPr>
          <w:rFonts w:ascii="Times New Roman" w:hAnsi="Times New Roman" w:cs="Times New Roman"/>
          <w:noProof/>
          <w:color w:val="000000" w:themeColor="text2"/>
          <w:sz w:val="24"/>
        </w:rPr>
        <w:t xml:space="preserve"> (</w:t>
      </w:r>
      <w:r w:rsidR="00707570">
        <w:rPr>
          <w:rFonts w:ascii="Times New Roman" w:hAnsi="Times New Roman" w:cs="Times New Roman"/>
          <w:noProof/>
          <w:color w:val="000000" w:themeColor="text2"/>
          <w:sz w:val="24"/>
        </w:rPr>
        <w:t xml:space="preserve">see Appendix B, </w:t>
      </w:r>
      <w:r w:rsidR="007B0B4F" w:rsidRPr="00C65D35">
        <w:rPr>
          <w:rFonts w:ascii="Times New Roman" w:hAnsi="Times New Roman" w:cs="Times New Roman"/>
          <w:noProof/>
          <w:color w:val="000000" w:themeColor="text2"/>
          <w:sz w:val="24"/>
        </w:rPr>
        <w:t>Figure 1)</w:t>
      </w:r>
      <w:r w:rsidRPr="00C65D35">
        <w:rPr>
          <w:rFonts w:ascii="Times New Roman" w:hAnsi="Times New Roman" w:cs="Times New Roman"/>
          <w:noProof/>
          <w:color w:val="000000" w:themeColor="text2"/>
          <w:sz w:val="24"/>
        </w:rPr>
        <w:t xml:space="preserve">. The software diagram illustrates the flow of data from the </w:t>
      </w:r>
      <w:r w:rsidR="00C91C43" w:rsidRPr="00C65D35">
        <w:rPr>
          <w:rFonts w:ascii="Times New Roman" w:hAnsi="Times New Roman" w:cs="Times New Roman"/>
          <w:noProof/>
          <w:color w:val="000000" w:themeColor="text2"/>
          <w:sz w:val="24"/>
        </w:rPr>
        <w:t>u</w:t>
      </w:r>
      <w:r w:rsidRPr="00C65D35">
        <w:rPr>
          <w:rFonts w:ascii="Times New Roman" w:hAnsi="Times New Roman" w:cs="Times New Roman"/>
          <w:noProof/>
          <w:color w:val="000000" w:themeColor="text2"/>
          <w:sz w:val="24"/>
        </w:rPr>
        <w:t xml:space="preserve">ser </w:t>
      </w:r>
      <w:r w:rsidR="00C91C43" w:rsidRPr="00C65D35">
        <w:rPr>
          <w:rFonts w:ascii="Times New Roman" w:hAnsi="Times New Roman" w:cs="Times New Roman"/>
          <w:noProof/>
          <w:color w:val="000000" w:themeColor="text2"/>
          <w:sz w:val="24"/>
        </w:rPr>
        <w:t>i</w:t>
      </w:r>
      <w:r w:rsidRPr="00C65D35">
        <w:rPr>
          <w:rFonts w:ascii="Times New Roman" w:hAnsi="Times New Roman" w:cs="Times New Roman"/>
          <w:noProof/>
          <w:color w:val="000000" w:themeColor="text2"/>
          <w:sz w:val="24"/>
        </w:rPr>
        <w:t xml:space="preserve">nterface (HTML/CSS) through the </w:t>
      </w:r>
      <w:r w:rsidR="00C91C43" w:rsidRPr="00C65D35">
        <w:rPr>
          <w:rFonts w:ascii="Times New Roman" w:hAnsi="Times New Roman" w:cs="Times New Roman"/>
          <w:noProof/>
          <w:color w:val="000000" w:themeColor="text2"/>
          <w:sz w:val="24"/>
        </w:rPr>
        <w:t>c</w:t>
      </w:r>
      <w:r w:rsidRPr="00C65D35">
        <w:rPr>
          <w:rFonts w:ascii="Times New Roman" w:hAnsi="Times New Roman" w:cs="Times New Roman"/>
          <w:noProof/>
          <w:color w:val="000000" w:themeColor="text2"/>
          <w:sz w:val="24"/>
        </w:rPr>
        <w:t xml:space="preserve">ontroller (JavaScript) to the </w:t>
      </w:r>
      <w:r w:rsidR="007B0B4F" w:rsidRPr="00C65D35">
        <w:rPr>
          <w:rFonts w:ascii="Times New Roman" w:hAnsi="Times New Roman" w:cs="Times New Roman"/>
          <w:noProof/>
          <w:color w:val="000000" w:themeColor="text2"/>
          <w:sz w:val="24"/>
        </w:rPr>
        <w:t>persistence</w:t>
      </w:r>
      <w:r w:rsidRPr="00C65D35">
        <w:rPr>
          <w:rFonts w:ascii="Times New Roman" w:hAnsi="Times New Roman" w:cs="Times New Roman"/>
          <w:noProof/>
          <w:color w:val="000000" w:themeColor="text2"/>
          <w:sz w:val="24"/>
        </w:rPr>
        <w:t xml:space="preserve"> </w:t>
      </w:r>
      <w:r w:rsidR="00C91C43" w:rsidRPr="00C65D35">
        <w:rPr>
          <w:rFonts w:ascii="Times New Roman" w:hAnsi="Times New Roman" w:cs="Times New Roman"/>
          <w:noProof/>
          <w:color w:val="000000" w:themeColor="text2"/>
          <w:sz w:val="24"/>
        </w:rPr>
        <w:t>l</w:t>
      </w:r>
      <w:r w:rsidRPr="00C65D35">
        <w:rPr>
          <w:rFonts w:ascii="Times New Roman" w:hAnsi="Times New Roman" w:cs="Times New Roman"/>
          <w:noProof/>
          <w:color w:val="000000" w:themeColor="text2"/>
          <w:sz w:val="24"/>
        </w:rPr>
        <w:t xml:space="preserve">ayer (Firebase). The </w:t>
      </w:r>
      <w:r w:rsidR="00C91C43" w:rsidRPr="00C65D35">
        <w:rPr>
          <w:rFonts w:ascii="Times New Roman" w:hAnsi="Times New Roman" w:cs="Times New Roman"/>
          <w:noProof/>
          <w:color w:val="000000" w:themeColor="text2"/>
          <w:sz w:val="24"/>
        </w:rPr>
        <w:t>h</w:t>
      </w:r>
      <w:r w:rsidRPr="00C65D35">
        <w:rPr>
          <w:rFonts w:ascii="Times New Roman" w:hAnsi="Times New Roman" w:cs="Times New Roman"/>
          <w:noProof/>
          <w:color w:val="000000" w:themeColor="text2"/>
          <w:sz w:val="24"/>
        </w:rPr>
        <w:t>ardware diagram shows the interaction between the end-user devices and the cloud-based servers hosting the application and database. These diagrams represent a centralized hub-and-spoke model where the Firebase database serves as the central point</w:t>
      </w:r>
      <w:r w:rsidR="00C91C43" w:rsidRPr="00C65D35">
        <w:rPr>
          <w:rFonts w:ascii="Times New Roman" w:hAnsi="Times New Roman" w:cs="Times New Roman"/>
          <w:noProof/>
          <w:color w:val="000000" w:themeColor="text2"/>
          <w:sz w:val="24"/>
        </w:rPr>
        <w:t xml:space="preserve"> of information for content distributed to users.</w:t>
      </w:r>
    </w:p>
    <w:p w14:paraId="0470BDFD" w14:textId="55FC6C02" w:rsidR="00652F82" w:rsidRPr="00C65D35" w:rsidRDefault="00652F82"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Hardware and Software Overview Diagrams</w:t>
      </w:r>
    </w:p>
    <w:p w14:paraId="32291FB5" w14:textId="77777777" w:rsidR="008D7108"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In the </w:t>
      </w:r>
      <w:r w:rsidR="007F6A15" w:rsidRPr="00C65D35">
        <w:rPr>
          <w:rFonts w:ascii="Times New Roman" w:hAnsi="Times New Roman" w:cs="Times New Roman"/>
          <w:noProof/>
          <w:color w:val="000000" w:themeColor="text2"/>
          <w:sz w:val="24"/>
        </w:rPr>
        <w:t>H</w:t>
      </w:r>
      <w:r w:rsidRPr="00C65D35">
        <w:rPr>
          <w:rFonts w:ascii="Times New Roman" w:hAnsi="Times New Roman" w:cs="Times New Roman"/>
          <w:noProof/>
          <w:color w:val="000000" w:themeColor="text2"/>
          <w:sz w:val="24"/>
        </w:rPr>
        <w:t xml:space="preserve">ardware </w:t>
      </w:r>
      <w:r w:rsidR="007F6A15" w:rsidRPr="00C65D35">
        <w:rPr>
          <w:rFonts w:ascii="Times New Roman" w:hAnsi="Times New Roman" w:cs="Times New Roman"/>
          <w:noProof/>
          <w:color w:val="000000" w:themeColor="text2"/>
          <w:sz w:val="24"/>
        </w:rPr>
        <w:t>O</w:t>
      </w:r>
      <w:r w:rsidRPr="00C65D35">
        <w:rPr>
          <w:rFonts w:ascii="Times New Roman" w:hAnsi="Times New Roman" w:cs="Times New Roman"/>
          <w:noProof/>
          <w:color w:val="000000" w:themeColor="text2"/>
          <w:sz w:val="24"/>
        </w:rPr>
        <w:t>verview</w:t>
      </w:r>
      <w:r w:rsidR="007F6A15" w:rsidRPr="00C65D35">
        <w:rPr>
          <w:rFonts w:ascii="Times New Roman" w:hAnsi="Times New Roman" w:cs="Times New Roman"/>
          <w:noProof/>
          <w:color w:val="000000" w:themeColor="text2"/>
          <w:sz w:val="24"/>
        </w:rPr>
        <w:t xml:space="preserve"> Diagram</w:t>
      </w:r>
      <w:r w:rsidRPr="00C65D35">
        <w:rPr>
          <w:rFonts w:ascii="Times New Roman" w:hAnsi="Times New Roman" w:cs="Times New Roman"/>
          <w:noProof/>
          <w:color w:val="000000" w:themeColor="text2"/>
          <w:sz w:val="24"/>
        </w:rPr>
        <w:t>, the system consists of client-side hardware (personal computers or mobile devices) communicating over HTTPS to cloud servers. There is no requirement for specialized local server hardware, as the infrastructure is handled by the cloud provider.</w:t>
      </w:r>
    </w:p>
    <w:p w14:paraId="430D9E0A" w14:textId="12A341B3" w:rsidR="007B0B4F" w:rsidRPr="00C65D35" w:rsidRDefault="007B0B4F"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Figure 1</w:t>
      </w:r>
      <w:r w:rsidR="00A770D8" w:rsidRPr="00C65D35">
        <w:rPr>
          <w:rFonts w:ascii="Times New Roman" w:hAnsi="Times New Roman" w:cs="Times New Roman"/>
          <w:noProof/>
          <w:color w:val="000000" w:themeColor="text2"/>
          <w:sz w:val="24"/>
        </w:rPr>
        <w:t xml:space="preserve"> (see Appendix B)</w:t>
      </w:r>
    </w:p>
    <w:p w14:paraId="04855851" w14:textId="0A6820AF" w:rsidR="007B0B4F" w:rsidRPr="00C65D35" w:rsidRDefault="007B0B4F" w:rsidP="00C65D35">
      <w:pPr>
        <w:ind w:firstLine="0"/>
        <w:rPr>
          <w:rFonts w:ascii="Times New Roman" w:hAnsi="Times New Roman" w:cs="Times New Roman"/>
          <w:i/>
          <w:iCs/>
          <w:noProof/>
          <w:color w:val="000000" w:themeColor="text2"/>
          <w:sz w:val="24"/>
        </w:rPr>
      </w:pPr>
      <w:r w:rsidRPr="00C65D35">
        <w:rPr>
          <w:rFonts w:ascii="Times New Roman" w:hAnsi="Times New Roman" w:cs="Times New Roman"/>
          <w:i/>
          <w:iCs/>
          <w:noProof/>
          <w:color w:val="000000" w:themeColor="text2"/>
          <w:sz w:val="24"/>
        </w:rPr>
        <w:t>Hardware Overview Diagram</w:t>
      </w:r>
    </w:p>
    <w:p w14:paraId="5A804931" w14:textId="6483DFAF" w:rsidR="00C91C43" w:rsidRPr="00C65D35" w:rsidRDefault="008D7108"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drawing>
          <wp:inline distT="0" distB="0" distL="0" distR="0" wp14:anchorId="2AE75448" wp14:editId="540B3BD9">
            <wp:extent cx="3448691" cy="1219200"/>
            <wp:effectExtent l="0" t="0" r="0" b="0"/>
            <wp:docPr id="1155611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1744" name=""/>
                    <pic:cNvPicPr/>
                  </pic:nvPicPr>
                  <pic:blipFill>
                    <a:blip r:embed="rId10"/>
                    <a:stretch>
                      <a:fillRect/>
                    </a:stretch>
                  </pic:blipFill>
                  <pic:spPr>
                    <a:xfrm>
                      <a:off x="0" y="0"/>
                      <a:ext cx="3494681" cy="1235459"/>
                    </a:xfrm>
                    <a:prstGeom prst="rect">
                      <a:avLst/>
                    </a:prstGeom>
                  </pic:spPr>
                </pic:pic>
              </a:graphicData>
            </a:graphic>
          </wp:inline>
        </w:drawing>
      </w:r>
    </w:p>
    <w:p w14:paraId="74354F39" w14:textId="3F307AB4"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xml:space="preserve">In the </w:t>
      </w:r>
      <w:r w:rsidR="007F6A15" w:rsidRPr="00C65D35">
        <w:rPr>
          <w:rFonts w:ascii="Times New Roman" w:hAnsi="Times New Roman" w:cs="Times New Roman"/>
          <w:noProof/>
          <w:color w:val="000000" w:themeColor="text2"/>
          <w:sz w:val="24"/>
        </w:rPr>
        <w:t>S</w:t>
      </w:r>
      <w:r w:rsidRPr="00C65D35">
        <w:rPr>
          <w:rFonts w:ascii="Times New Roman" w:hAnsi="Times New Roman" w:cs="Times New Roman"/>
          <w:noProof/>
          <w:color w:val="000000" w:themeColor="text2"/>
          <w:sz w:val="24"/>
        </w:rPr>
        <w:t xml:space="preserve">oftware </w:t>
      </w:r>
      <w:r w:rsidR="007F6A15" w:rsidRPr="00C65D35">
        <w:rPr>
          <w:rFonts w:ascii="Times New Roman" w:hAnsi="Times New Roman" w:cs="Times New Roman"/>
          <w:noProof/>
          <w:color w:val="000000" w:themeColor="text2"/>
          <w:sz w:val="24"/>
        </w:rPr>
        <w:t>O</w:t>
      </w:r>
      <w:r w:rsidRPr="00C65D35">
        <w:rPr>
          <w:rFonts w:ascii="Times New Roman" w:hAnsi="Times New Roman" w:cs="Times New Roman"/>
          <w:noProof/>
          <w:color w:val="000000" w:themeColor="text2"/>
          <w:sz w:val="24"/>
        </w:rPr>
        <w:t>verview</w:t>
      </w:r>
      <w:r w:rsidR="007F6A15" w:rsidRPr="00C65D35">
        <w:rPr>
          <w:rFonts w:ascii="Times New Roman" w:hAnsi="Times New Roman" w:cs="Times New Roman"/>
          <w:noProof/>
          <w:color w:val="000000" w:themeColor="text2"/>
          <w:sz w:val="24"/>
        </w:rPr>
        <w:t xml:space="preserve"> Diagram</w:t>
      </w:r>
      <w:r w:rsidRPr="00C65D35">
        <w:rPr>
          <w:rFonts w:ascii="Times New Roman" w:hAnsi="Times New Roman" w:cs="Times New Roman"/>
          <w:noProof/>
          <w:color w:val="000000" w:themeColor="text2"/>
          <w:sz w:val="24"/>
        </w:rPr>
        <w:t xml:space="preserve">, the stack is divided into </w:t>
      </w:r>
      <w:r w:rsidR="00051DC3" w:rsidRPr="00C65D35">
        <w:rPr>
          <w:rFonts w:ascii="Times New Roman" w:hAnsi="Times New Roman" w:cs="Times New Roman"/>
          <w:noProof/>
          <w:color w:val="000000" w:themeColor="text2"/>
          <w:sz w:val="24"/>
        </w:rPr>
        <w:t>a three-tier architecture: the presentaiton layer, the logic layer, and the persistence layer. T</w:t>
      </w:r>
      <w:r w:rsidRPr="00C65D35">
        <w:rPr>
          <w:rFonts w:ascii="Times New Roman" w:hAnsi="Times New Roman" w:cs="Times New Roman"/>
          <w:noProof/>
          <w:color w:val="000000" w:themeColor="text2"/>
          <w:sz w:val="24"/>
        </w:rPr>
        <w:t xml:space="preserve">he </w:t>
      </w:r>
      <w:r w:rsidR="007F6A15" w:rsidRPr="00C65D35">
        <w:rPr>
          <w:rFonts w:ascii="Times New Roman" w:hAnsi="Times New Roman" w:cs="Times New Roman"/>
          <w:noProof/>
          <w:color w:val="000000" w:themeColor="text2"/>
          <w:sz w:val="24"/>
        </w:rPr>
        <w:t>p</w:t>
      </w:r>
      <w:r w:rsidRPr="00C65D35">
        <w:rPr>
          <w:rFonts w:ascii="Times New Roman" w:hAnsi="Times New Roman" w:cs="Times New Roman"/>
          <w:noProof/>
          <w:color w:val="000000" w:themeColor="text2"/>
          <w:sz w:val="24"/>
        </w:rPr>
        <w:t xml:space="preserve">resentation </w:t>
      </w:r>
      <w:r w:rsidR="007F6A15" w:rsidRPr="00C65D35">
        <w:rPr>
          <w:rFonts w:ascii="Times New Roman" w:hAnsi="Times New Roman" w:cs="Times New Roman"/>
          <w:noProof/>
          <w:color w:val="000000" w:themeColor="text2"/>
          <w:sz w:val="24"/>
        </w:rPr>
        <w:t>l</w:t>
      </w:r>
      <w:r w:rsidRPr="00C65D35">
        <w:rPr>
          <w:rFonts w:ascii="Times New Roman" w:hAnsi="Times New Roman" w:cs="Times New Roman"/>
          <w:noProof/>
          <w:color w:val="000000" w:themeColor="text2"/>
          <w:sz w:val="24"/>
        </w:rPr>
        <w:t xml:space="preserve">ayer </w:t>
      </w:r>
      <w:r w:rsidR="004943EA" w:rsidRPr="00C65D35">
        <w:rPr>
          <w:rFonts w:ascii="Times New Roman" w:hAnsi="Times New Roman" w:cs="Times New Roman"/>
          <w:noProof/>
          <w:color w:val="000000" w:themeColor="text2"/>
          <w:sz w:val="24"/>
        </w:rPr>
        <w:t>is constructed using HTML for structural semantics and CSS for visual styling. T</w:t>
      </w:r>
      <w:r w:rsidRPr="00C65D35">
        <w:rPr>
          <w:rFonts w:ascii="Times New Roman" w:hAnsi="Times New Roman" w:cs="Times New Roman"/>
          <w:noProof/>
          <w:color w:val="000000" w:themeColor="text2"/>
          <w:sz w:val="24"/>
        </w:rPr>
        <w:t xml:space="preserve">he </w:t>
      </w:r>
      <w:r w:rsidR="007F6A15" w:rsidRPr="00C65D35">
        <w:rPr>
          <w:rFonts w:ascii="Times New Roman" w:hAnsi="Times New Roman" w:cs="Times New Roman"/>
          <w:noProof/>
          <w:color w:val="000000" w:themeColor="text2"/>
          <w:sz w:val="24"/>
        </w:rPr>
        <w:t>l</w:t>
      </w:r>
      <w:r w:rsidRPr="00C65D35">
        <w:rPr>
          <w:rFonts w:ascii="Times New Roman" w:hAnsi="Times New Roman" w:cs="Times New Roman"/>
          <w:noProof/>
          <w:color w:val="000000" w:themeColor="text2"/>
          <w:sz w:val="24"/>
        </w:rPr>
        <w:t xml:space="preserve">ogic </w:t>
      </w:r>
      <w:r w:rsidR="007F6A15" w:rsidRPr="00C65D35">
        <w:rPr>
          <w:rFonts w:ascii="Times New Roman" w:hAnsi="Times New Roman" w:cs="Times New Roman"/>
          <w:noProof/>
          <w:color w:val="000000" w:themeColor="text2"/>
          <w:sz w:val="24"/>
        </w:rPr>
        <w:t>l</w:t>
      </w:r>
      <w:r w:rsidRPr="00C65D35">
        <w:rPr>
          <w:rFonts w:ascii="Times New Roman" w:hAnsi="Times New Roman" w:cs="Times New Roman"/>
          <w:noProof/>
          <w:color w:val="000000" w:themeColor="text2"/>
          <w:sz w:val="24"/>
        </w:rPr>
        <w:t>ayer</w:t>
      </w:r>
      <w:r w:rsidR="004943EA" w:rsidRPr="00C65D35">
        <w:rPr>
          <w:rFonts w:ascii="Times New Roman" w:hAnsi="Times New Roman" w:cs="Times New Roman"/>
          <w:noProof/>
          <w:color w:val="000000" w:themeColor="text2"/>
          <w:sz w:val="24"/>
        </w:rPr>
        <w:t xml:space="preserve"> is the “brain” of the web application. Written in JavaScript, it manages the gameState object, controls the 10-second timers using setInterval, and handles event listeners for user inputs. T</w:t>
      </w:r>
      <w:r w:rsidRPr="00C65D35">
        <w:rPr>
          <w:rFonts w:ascii="Times New Roman" w:hAnsi="Times New Roman" w:cs="Times New Roman"/>
          <w:noProof/>
          <w:color w:val="000000" w:themeColor="text2"/>
          <w:sz w:val="24"/>
        </w:rPr>
        <w:t xml:space="preserve">he </w:t>
      </w:r>
      <w:r w:rsidR="007F6A15" w:rsidRPr="00C65D35">
        <w:rPr>
          <w:rFonts w:ascii="Times New Roman" w:hAnsi="Times New Roman" w:cs="Times New Roman"/>
          <w:noProof/>
          <w:color w:val="000000" w:themeColor="text2"/>
          <w:sz w:val="24"/>
        </w:rPr>
        <w:t>p</w:t>
      </w:r>
      <w:r w:rsidRPr="00C65D35">
        <w:rPr>
          <w:rFonts w:ascii="Times New Roman" w:hAnsi="Times New Roman" w:cs="Times New Roman"/>
          <w:noProof/>
          <w:color w:val="000000" w:themeColor="text2"/>
          <w:sz w:val="24"/>
        </w:rPr>
        <w:t xml:space="preserve">ersistence </w:t>
      </w:r>
      <w:r w:rsidR="007F6A15" w:rsidRPr="00C65D35">
        <w:rPr>
          <w:rFonts w:ascii="Times New Roman" w:hAnsi="Times New Roman" w:cs="Times New Roman"/>
          <w:noProof/>
          <w:color w:val="000000" w:themeColor="text2"/>
          <w:sz w:val="24"/>
        </w:rPr>
        <w:t>l</w:t>
      </w:r>
      <w:r w:rsidRPr="00C65D35">
        <w:rPr>
          <w:rFonts w:ascii="Times New Roman" w:hAnsi="Times New Roman" w:cs="Times New Roman"/>
          <w:noProof/>
          <w:color w:val="000000" w:themeColor="text2"/>
          <w:sz w:val="24"/>
        </w:rPr>
        <w:t>ayer</w:t>
      </w:r>
      <w:r w:rsidR="004943EA" w:rsidRPr="00C65D35">
        <w:rPr>
          <w:rFonts w:ascii="Times New Roman" w:hAnsi="Times New Roman" w:cs="Times New Roman"/>
          <w:noProof/>
          <w:color w:val="000000" w:themeColor="text2"/>
          <w:sz w:val="24"/>
        </w:rPr>
        <w:t xml:space="preserve"> utilizes the </w:t>
      </w:r>
      <w:r w:rsidRPr="00C65D35">
        <w:rPr>
          <w:rFonts w:ascii="Times New Roman" w:hAnsi="Times New Roman" w:cs="Times New Roman"/>
          <w:noProof/>
          <w:color w:val="000000" w:themeColor="text2"/>
          <w:sz w:val="24"/>
        </w:rPr>
        <w:t xml:space="preserve">Firebase </w:t>
      </w:r>
      <w:r w:rsidR="004943EA" w:rsidRPr="00C65D35">
        <w:rPr>
          <w:rFonts w:ascii="Times New Roman" w:hAnsi="Times New Roman" w:cs="Times New Roman"/>
          <w:noProof/>
          <w:color w:val="000000" w:themeColor="text2"/>
          <w:sz w:val="24"/>
        </w:rPr>
        <w:t>SDK to maintina a persistent conneciton to the r</w:t>
      </w:r>
      <w:r w:rsidRPr="00C65D35">
        <w:rPr>
          <w:rFonts w:ascii="Times New Roman" w:hAnsi="Times New Roman" w:cs="Times New Roman"/>
          <w:noProof/>
          <w:color w:val="000000" w:themeColor="text2"/>
          <w:sz w:val="24"/>
        </w:rPr>
        <w:t xml:space="preserve">ealtime </w:t>
      </w:r>
      <w:r w:rsidR="004943EA" w:rsidRPr="00C65D35">
        <w:rPr>
          <w:rFonts w:ascii="Times New Roman" w:hAnsi="Times New Roman" w:cs="Times New Roman"/>
          <w:noProof/>
          <w:color w:val="000000" w:themeColor="text2"/>
          <w:sz w:val="24"/>
        </w:rPr>
        <w:t>d</w:t>
      </w:r>
      <w:r w:rsidRPr="00C65D35">
        <w:rPr>
          <w:rFonts w:ascii="Times New Roman" w:hAnsi="Times New Roman" w:cs="Times New Roman"/>
          <w:noProof/>
          <w:color w:val="000000" w:themeColor="text2"/>
          <w:sz w:val="24"/>
        </w:rPr>
        <w:t xml:space="preserve">atabase. </w:t>
      </w:r>
      <w:r w:rsidR="004943EA" w:rsidRPr="00C65D35">
        <w:rPr>
          <w:rFonts w:ascii="Times New Roman" w:hAnsi="Times New Roman" w:cs="Times New Roman"/>
          <w:noProof/>
          <w:color w:val="000000" w:themeColor="text2"/>
          <w:sz w:val="24"/>
        </w:rPr>
        <w:t>It uses a JSON-based structure where the sessions node stores the live question index, the players node stores scores, and the responses node tracks real-time votes for the host's chart.</w:t>
      </w:r>
    </w:p>
    <w:p w14:paraId="5B9532C3" w14:textId="3A044CB3" w:rsidR="007B0B4F" w:rsidRPr="00C65D35" w:rsidRDefault="007B0B4F"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Figure 2</w:t>
      </w:r>
      <w:r w:rsidR="00A770D8" w:rsidRPr="00C65D35">
        <w:rPr>
          <w:rFonts w:ascii="Times New Roman" w:hAnsi="Times New Roman" w:cs="Times New Roman"/>
          <w:noProof/>
          <w:color w:val="000000" w:themeColor="text2"/>
          <w:sz w:val="24"/>
        </w:rPr>
        <w:t xml:space="preserve"> (see Appendix B)</w:t>
      </w:r>
    </w:p>
    <w:p w14:paraId="01F2D2FF" w14:textId="0739F3B1" w:rsidR="007B0B4F" w:rsidRPr="00C65D35" w:rsidRDefault="007B0B4F" w:rsidP="00C65D35">
      <w:pPr>
        <w:ind w:firstLine="0"/>
        <w:rPr>
          <w:rFonts w:ascii="Times New Roman" w:hAnsi="Times New Roman" w:cs="Times New Roman"/>
          <w:i/>
          <w:iCs/>
          <w:noProof/>
          <w:color w:val="000000" w:themeColor="text2"/>
          <w:sz w:val="24"/>
        </w:rPr>
      </w:pPr>
      <w:r w:rsidRPr="00C65D35">
        <w:rPr>
          <w:rFonts w:ascii="Times New Roman" w:hAnsi="Times New Roman" w:cs="Times New Roman"/>
          <w:i/>
          <w:iCs/>
          <w:noProof/>
          <w:color w:val="000000" w:themeColor="text2"/>
          <w:sz w:val="24"/>
        </w:rPr>
        <w:t>Software Overview Diagram</w:t>
      </w:r>
    </w:p>
    <w:p w14:paraId="176EC70A" w14:textId="6C63FAF0" w:rsidR="00051DC3" w:rsidRPr="00C65D35" w:rsidRDefault="00051DC3"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drawing>
          <wp:inline distT="0" distB="0" distL="0" distR="0" wp14:anchorId="529EBAB4" wp14:editId="0A272219">
            <wp:extent cx="2831024" cy="1988820"/>
            <wp:effectExtent l="0" t="0" r="7620" b="0"/>
            <wp:docPr id="66416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64569" name=""/>
                    <pic:cNvPicPr/>
                  </pic:nvPicPr>
                  <pic:blipFill>
                    <a:blip r:embed="rId11"/>
                    <a:stretch>
                      <a:fillRect/>
                    </a:stretch>
                  </pic:blipFill>
                  <pic:spPr>
                    <a:xfrm>
                      <a:off x="0" y="0"/>
                      <a:ext cx="2843599" cy="1997654"/>
                    </a:xfrm>
                    <a:prstGeom prst="rect">
                      <a:avLst/>
                    </a:prstGeom>
                  </pic:spPr>
                </pic:pic>
              </a:graphicData>
            </a:graphic>
          </wp:inline>
        </w:drawing>
      </w:r>
    </w:p>
    <w:p w14:paraId="3C2D4660"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Economical, Technical, and Time Constraints</w:t>
      </w:r>
    </w:p>
    <w:p w14:paraId="2FF1B6B4" w14:textId="77777777"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This project was developed under a strict five-week timeline, requiring efficient task management and prioritization of core features. Economically, the project utilized free-tier open-source tools and hosting services to remain cost-effective. Technically, the primary challenge was implementing real-time synchronization; while initially attempted with manual management, the technical constraint of ensuring all players saw the same question at the same time </w:t>
      </w:r>
      <w:r w:rsidRPr="00C65D35">
        <w:rPr>
          <w:rFonts w:ascii="Times New Roman" w:hAnsi="Times New Roman" w:cs="Times New Roman"/>
          <w:noProof/>
          <w:color w:val="000000" w:themeColor="text2"/>
          <w:sz w:val="24"/>
        </w:rPr>
        <w:lastRenderedPageBreak/>
        <w:t>necessitated the integration of Firebase, which provided the necessary backend infrastructure within the project's technical scope.</w:t>
      </w:r>
    </w:p>
    <w:p w14:paraId="66FAEB75"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Hardware Detailed Implementation</w:t>
      </w:r>
    </w:p>
    <w:p w14:paraId="4327E010" w14:textId="28A5FE8A"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The hardware required for this project includes a development machine (laptop or PC) with an internet connection. For the end-users, any device capable of running a standard web browser is sufficient. This includes smartphones, tablets, and desktop computers. The project does not require high-performance hardware, as the heavy lifting of data synchronization is handled by cloud-based servers, making the application highly accessible to users with older or lower-spec devices.</w:t>
      </w:r>
    </w:p>
    <w:p w14:paraId="6BCBA99D"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Software Detailed Implementation</w:t>
      </w:r>
    </w:p>
    <w:p w14:paraId="62DDCC16" w14:textId="54CECF97" w:rsidR="00992CBD" w:rsidRPr="00C65D35" w:rsidRDefault="00992CBD" w:rsidP="00C65D35">
      <w:pPr>
        <w:rPr>
          <w:rFonts w:ascii="Times New Roman" w:hAnsi="Times New Roman" w:cs="Times New Roman"/>
          <w:noProof/>
          <w:color w:val="000000" w:themeColor="text2"/>
          <w:sz w:val="24"/>
        </w:rPr>
      </w:pPr>
      <w:r w:rsidRPr="007B0B4F">
        <w:rPr>
          <w:rFonts w:ascii="Times New Roman" w:hAnsi="Times New Roman" w:cs="Times New Roman"/>
          <w:noProof/>
          <w:color w:val="000000" w:themeColor="text2"/>
          <w:sz w:val="24"/>
        </w:rPr>
        <w:t>The software architecture of the Quiz Game is designed where each technical component directly supports the functional requirements illustrated in the project's Use Case Diagram.</w:t>
      </w:r>
    </w:p>
    <w:p w14:paraId="646E420C" w14:textId="51FF4246" w:rsidR="00992CBD" w:rsidRPr="00C65D35" w:rsidRDefault="00992CBD"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Figure 3</w:t>
      </w:r>
      <w:r w:rsidR="00A770D8" w:rsidRPr="00C65D35">
        <w:rPr>
          <w:rFonts w:ascii="Times New Roman" w:hAnsi="Times New Roman" w:cs="Times New Roman"/>
          <w:noProof/>
          <w:color w:val="000000" w:themeColor="text2"/>
          <w:sz w:val="24"/>
        </w:rPr>
        <w:t xml:space="preserve"> (see Appendix B)</w:t>
      </w:r>
    </w:p>
    <w:p w14:paraId="78D48DF8" w14:textId="67EBD92D" w:rsidR="00992CBD" w:rsidRPr="00C65D35" w:rsidRDefault="00992CBD" w:rsidP="00C65D35">
      <w:pPr>
        <w:ind w:firstLine="0"/>
        <w:rPr>
          <w:rFonts w:ascii="Times New Roman" w:hAnsi="Times New Roman" w:cs="Times New Roman"/>
          <w:i/>
          <w:iCs/>
          <w:noProof/>
          <w:color w:val="000000" w:themeColor="text2"/>
          <w:sz w:val="24"/>
        </w:rPr>
      </w:pPr>
      <w:r w:rsidRPr="00C65D35">
        <w:rPr>
          <w:rFonts w:ascii="Times New Roman" w:hAnsi="Times New Roman" w:cs="Times New Roman"/>
          <w:i/>
          <w:iCs/>
          <w:noProof/>
          <w:color w:val="000000" w:themeColor="text2"/>
          <w:sz w:val="24"/>
        </w:rPr>
        <w:t>Use Case Diagram</w:t>
      </w:r>
    </w:p>
    <w:p w14:paraId="3B232D18" w14:textId="4C83E6E1" w:rsidR="00992CBD" w:rsidRPr="00992CBD" w:rsidRDefault="00992CBD"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drawing>
          <wp:inline distT="0" distB="0" distL="0" distR="0" wp14:anchorId="3E576DFC" wp14:editId="1AB424F2">
            <wp:extent cx="3419603" cy="3307080"/>
            <wp:effectExtent l="0" t="0" r="9525" b="7620"/>
            <wp:docPr id="1639531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47104" cy="3333676"/>
                    </a:xfrm>
                    <a:prstGeom prst="rect">
                      <a:avLst/>
                    </a:prstGeom>
                    <a:noFill/>
                    <a:ln>
                      <a:noFill/>
                    </a:ln>
                  </pic:spPr>
                </pic:pic>
              </a:graphicData>
            </a:graphic>
          </wp:inline>
        </w:drawing>
      </w:r>
    </w:p>
    <w:p w14:paraId="2590316B" w14:textId="29DB5E1B" w:rsidR="00992CBD" w:rsidRPr="007B0B4F"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The frontend was implemented using HTML for structure, CSS</w:t>
      </w:r>
      <w:r w:rsidR="00AF33B0" w:rsidRPr="00C65D35">
        <w:rPr>
          <w:rFonts w:ascii="Times New Roman" w:hAnsi="Times New Roman" w:cs="Times New Roman"/>
          <w:noProof/>
          <w:color w:val="000000" w:themeColor="text2"/>
          <w:sz w:val="24"/>
        </w:rPr>
        <w:t xml:space="preserve"> </w:t>
      </w:r>
      <w:r w:rsidRPr="00C65D35">
        <w:rPr>
          <w:rFonts w:ascii="Times New Roman" w:hAnsi="Times New Roman" w:cs="Times New Roman"/>
          <w:noProof/>
          <w:color w:val="000000" w:themeColor="text2"/>
          <w:sz w:val="24"/>
        </w:rPr>
        <w:t>for</w:t>
      </w:r>
      <w:r w:rsidR="00992CBD" w:rsidRPr="00C65D35">
        <w:rPr>
          <w:rFonts w:ascii="Times New Roman" w:hAnsi="Times New Roman" w:cs="Times New Roman"/>
          <w:noProof/>
          <w:color w:val="000000" w:themeColor="text2"/>
          <w:sz w:val="24"/>
        </w:rPr>
        <w:t xml:space="preserve"> </w:t>
      </w:r>
      <w:r w:rsidRPr="00C65D35">
        <w:rPr>
          <w:rFonts w:ascii="Times New Roman" w:hAnsi="Times New Roman" w:cs="Times New Roman"/>
          <w:noProof/>
          <w:color w:val="000000" w:themeColor="text2"/>
          <w:sz w:val="24"/>
        </w:rPr>
        <w:t>layout</w:t>
      </w:r>
      <w:r w:rsidR="00AF33B0" w:rsidRPr="00C65D35">
        <w:rPr>
          <w:rFonts w:ascii="Times New Roman" w:hAnsi="Times New Roman" w:cs="Times New Roman"/>
          <w:noProof/>
          <w:color w:val="000000" w:themeColor="text2"/>
          <w:sz w:val="24"/>
        </w:rPr>
        <w:t xml:space="preserve"> and UI theme</w:t>
      </w:r>
      <w:r w:rsidRPr="00C65D35">
        <w:rPr>
          <w:rFonts w:ascii="Times New Roman" w:hAnsi="Times New Roman" w:cs="Times New Roman"/>
          <w:noProof/>
          <w:color w:val="000000" w:themeColor="text2"/>
          <w:sz w:val="24"/>
        </w:rPr>
        <w:t>, and JavaScript for logic.</w:t>
      </w:r>
      <w:r w:rsidR="00992CBD" w:rsidRPr="00C65D35">
        <w:rPr>
          <w:rFonts w:ascii="Times New Roman" w:hAnsi="Times New Roman" w:cs="Times New Roman"/>
          <w:noProof/>
          <w:color w:val="000000" w:themeColor="text2"/>
          <w:sz w:val="24"/>
        </w:rPr>
        <w:t xml:space="preserve"> More specifically, HTML was used t</w:t>
      </w:r>
      <w:r w:rsidR="00992CBD" w:rsidRPr="007B0B4F">
        <w:rPr>
          <w:rFonts w:ascii="Times New Roman" w:hAnsi="Times New Roman" w:cs="Times New Roman"/>
          <w:noProof/>
          <w:color w:val="000000" w:themeColor="text2"/>
          <w:sz w:val="24"/>
        </w:rPr>
        <w:t>o structure the interactive interfaces required for the Host to create quizzes, specifically facilitating the "Add Questions/Answers" and "Save Questions/Answers" use cases. It also provides the critical input area for players to join a game session via a unique join code. To maintain a professional and consistent UI, CSS is applied to create a glassmorphism layout that enhances usability for visual elements, such as the real-time display of player responses during active game sessions.</w:t>
      </w:r>
      <w:r w:rsidR="00992CBD" w:rsidRPr="00C65D35">
        <w:rPr>
          <w:rFonts w:ascii="Times New Roman" w:hAnsi="Times New Roman" w:cs="Times New Roman"/>
          <w:noProof/>
          <w:color w:val="000000" w:themeColor="text2"/>
          <w:sz w:val="24"/>
        </w:rPr>
        <w:t xml:space="preserve"> </w:t>
      </w:r>
      <w:r w:rsidR="00992CBD" w:rsidRPr="007B0B4F">
        <w:rPr>
          <w:rFonts w:ascii="Times New Roman" w:hAnsi="Times New Roman" w:cs="Times New Roman"/>
          <w:noProof/>
          <w:color w:val="000000" w:themeColor="text2"/>
          <w:sz w:val="24"/>
        </w:rPr>
        <w:t xml:space="preserve">JavaScript </w:t>
      </w:r>
      <w:r w:rsidR="00992CBD" w:rsidRPr="00C65D35">
        <w:rPr>
          <w:rFonts w:ascii="Times New Roman" w:hAnsi="Times New Roman" w:cs="Times New Roman"/>
          <w:noProof/>
          <w:color w:val="000000" w:themeColor="text2"/>
          <w:sz w:val="24"/>
        </w:rPr>
        <w:t>was used for</w:t>
      </w:r>
      <w:r w:rsidR="00992CBD" w:rsidRPr="007B0B4F">
        <w:rPr>
          <w:rFonts w:ascii="Times New Roman" w:hAnsi="Times New Roman" w:cs="Times New Roman"/>
          <w:noProof/>
          <w:color w:val="000000" w:themeColor="text2"/>
          <w:sz w:val="24"/>
        </w:rPr>
        <w:t xml:space="preserve"> managing the real-time functionality required for game flow control and answer validation. It implements the "Identify Correct Answer" use case by comparing player inputs against stored data and calculates competitive scores based on a speed-sensitive formula: Score = 50 + (</w:t>
      </w:r>
      <w:r w:rsidR="00992CBD" w:rsidRPr="00C65D35">
        <w:rPr>
          <w:rFonts w:ascii="Times New Roman" w:hAnsi="Times New Roman" w:cs="Times New Roman"/>
          <w:noProof/>
          <w:color w:val="000000" w:themeColor="text2"/>
          <w:sz w:val="24"/>
        </w:rPr>
        <w:t>time remaining*</w:t>
      </w:r>
      <w:r w:rsidR="00992CBD" w:rsidRPr="007B0B4F">
        <w:rPr>
          <w:rFonts w:ascii="Times New Roman" w:hAnsi="Times New Roman" w:cs="Times New Roman"/>
          <w:noProof/>
          <w:color w:val="000000" w:themeColor="text2"/>
          <w:sz w:val="24"/>
        </w:rPr>
        <w:t>100)</w:t>
      </w:r>
      <w:r w:rsidR="00992CBD" w:rsidRPr="00C65D35">
        <w:rPr>
          <w:rFonts w:ascii="Times New Roman" w:hAnsi="Times New Roman" w:cs="Times New Roman"/>
          <w:noProof/>
          <w:color w:val="000000" w:themeColor="text2"/>
          <w:sz w:val="24"/>
        </w:rPr>
        <w:t xml:space="preserve"> for correct answers</w:t>
      </w:r>
      <w:r w:rsidR="00992CBD" w:rsidRPr="007B0B4F">
        <w:rPr>
          <w:rFonts w:ascii="Times New Roman" w:hAnsi="Times New Roman" w:cs="Times New Roman"/>
          <w:noProof/>
          <w:color w:val="000000" w:themeColor="text2"/>
          <w:sz w:val="24"/>
        </w:rPr>
        <w:t>. This logic also powers the "Next Question" functionality and handles the automated transition to the final winner declaration screen by comparing all participant scores at the session's conclusion.</w:t>
      </w:r>
    </w:p>
    <w:p w14:paraId="4B542A22" w14:textId="6F1C483E" w:rsidR="007B0B4F"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Firebase was integrated as the backend software to handle the </w:t>
      </w:r>
      <w:r w:rsidR="00AF33B0" w:rsidRPr="00C65D35">
        <w:rPr>
          <w:rFonts w:ascii="Times New Roman" w:hAnsi="Times New Roman" w:cs="Times New Roman"/>
          <w:noProof/>
          <w:color w:val="000000" w:themeColor="text2"/>
          <w:sz w:val="24"/>
        </w:rPr>
        <w:t>r</w:t>
      </w:r>
      <w:r w:rsidRPr="00C65D35">
        <w:rPr>
          <w:rFonts w:ascii="Times New Roman" w:hAnsi="Times New Roman" w:cs="Times New Roman"/>
          <w:noProof/>
          <w:color w:val="000000" w:themeColor="text2"/>
          <w:sz w:val="24"/>
        </w:rPr>
        <w:t xml:space="preserve">ealtime </w:t>
      </w:r>
      <w:r w:rsidR="00AF33B0" w:rsidRPr="00C65D35">
        <w:rPr>
          <w:rFonts w:ascii="Times New Roman" w:hAnsi="Times New Roman" w:cs="Times New Roman"/>
          <w:noProof/>
          <w:color w:val="000000" w:themeColor="text2"/>
          <w:sz w:val="24"/>
        </w:rPr>
        <w:t>d</w:t>
      </w:r>
      <w:r w:rsidRPr="00C65D35">
        <w:rPr>
          <w:rFonts w:ascii="Times New Roman" w:hAnsi="Times New Roman" w:cs="Times New Roman"/>
          <w:noProof/>
          <w:color w:val="000000" w:themeColor="text2"/>
          <w:sz w:val="24"/>
        </w:rPr>
        <w:t>atabase and user role permissions.</w:t>
      </w:r>
      <w:r w:rsidR="00992CBD" w:rsidRPr="00C65D35">
        <w:rPr>
          <w:rFonts w:ascii="Times New Roman" w:hAnsi="Times New Roman" w:cs="Times New Roman"/>
          <w:noProof/>
          <w:color w:val="000000" w:themeColor="text2"/>
          <w:sz w:val="24"/>
        </w:rPr>
        <w:t xml:space="preserve"> More specifically, it</w:t>
      </w:r>
      <w:r w:rsidR="00992CBD" w:rsidRPr="007B0B4F">
        <w:rPr>
          <w:rFonts w:ascii="Times New Roman" w:hAnsi="Times New Roman" w:cs="Times New Roman"/>
          <w:noProof/>
          <w:color w:val="000000" w:themeColor="text2"/>
          <w:sz w:val="24"/>
        </w:rPr>
        <w:t xml:space="preserve"> provides the backend persistence and real-time synchronization necessary for the live competitive environment. It satisfies the "Initialize Game Session" use case by generating and storing unique 4-digit join codes while simultaneously managing the real-time broadcast of questions to all connected player devices. Furthermore, Firebase handles specific user role permissions to ensure that only the Host can control the game flow, while maintaining a central record of scores so that players can accurately "View Personal Score" in real-time.</w:t>
      </w:r>
    </w:p>
    <w:p w14:paraId="2906B452" w14:textId="5E989CF0" w:rsidR="007B0B4F" w:rsidRPr="00C65D35" w:rsidRDefault="007B0B4F" w:rsidP="00C65D35">
      <w:pPr>
        <w:rPr>
          <w:rFonts w:ascii="Times New Roman" w:hAnsi="Times New Roman" w:cs="Times New Roman"/>
          <w:noProof/>
          <w:color w:val="000000" w:themeColor="text2"/>
          <w:sz w:val="24"/>
        </w:rPr>
      </w:pPr>
      <w:r w:rsidRPr="007B0B4F">
        <w:rPr>
          <w:rFonts w:ascii="Times New Roman" w:hAnsi="Times New Roman" w:cs="Times New Roman"/>
          <w:noProof/>
          <w:color w:val="000000" w:themeColor="text2"/>
          <w:sz w:val="24"/>
        </w:rPr>
        <w:t xml:space="preserve">The development process was centered around Visual Studio Code as the primary IDE and GitHub for version control, which ensured a clear history of each feature's implementation. </w:t>
      </w:r>
      <w:r w:rsidRPr="007B0B4F">
        <w:rPr>
          <w:rFonts w:ascii="Times New Roman" w:hAnsi="Times New Roman" w:cs="Times New Roman"/>
          <w:noProof/>
          <w:color w:val="000000" w:themeColor="text2"/>
          <w:sz w:val="24"/>
        </w:rPr>
        <w:lastRenderedPageBreak/>
        <w:t>Final testing was conducted using browser developer tools and simulated environments to ensure the application performed correctly across various operating systems and browser engines. This comprehensive approach ensures that every use case</w:t>
      </w:r>
      <w:r w:rsidR="00992CBD" w:rsidRPr="00C65D35">
        <w:rPr>
          <w:rFonts w:ascii="Times New Roman" w:hAnsi="Times New Roman" w:cs="Times New Roman"/>
          <w:noProof/>
          <w:color w:val="000000" w:themeColor="text2"/>
          <w:sz w:val="24"/>
        </w:rPr>
        <w:t xml:space="preserve"> - </w:t>
      </w:r>
      <w:r w:rsidRPr="007B0B4F">
        <w:rPr>
          <w:rFonts w:ascii="Times New Roman" w:hAnsi="Times New Roman" w:cs="Times New Roman"/>
          <w:noProof/>
          <w:color w:val="000000" w:themeColor="text2"/>
          <w:sz w:val="24"/>
        </w:rPr>
        <w:t>from the initial creation of a quiz by the host to the final leaderboard display for the players</w:t>
      </w:r>
      <w:r w:rsidR="00992CBD" w:rsidRPr="00C65D35">
        <w:rPr>
          <w:rFonts w:ascii="Times New Roman" w:hAnsi="Times New Roman" w:cs="Times New Roman"/>
          <w:noProof/>
          <w:color w:val="000000" w:themeColor="text2"/>
          <w:sz w:val="24"/>
        </w:rPr>
        <w:t xml:space="preserve"> - </w:t>
      </w:r>
      <w:r w:rsidRPr="007B0B4F">
        <w:rPr>
          <w:rFonts w:ascii="Times New Roman" w:hAnsi="Times New Roman" w:cs="Times New Roman"/>
          <w:noProof/>
          <w:color w:val="000000" w:themeColor="text2"/>
          <w:sz w:val="24"/>
        </w:rPr>
        <w:t>is technically supported and reliably executed.</w:t>
      </w:r>
    </w:p>
    <w:p w14:paraId="78C13586"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Test/Evaluation Experimental Procedure and Analysis of Results</w:t>
      </w:r>
    </w:p>
    <w:p w14:paraId="272F5CC7" w14:textId="653F60C5"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Testing was conducted in phases, starting with unit tests for the scoring logic and moving to integration testing for the Firebase synchronization. I performed load testing by simulating multiple concurrent sessions to observe latency and data consistency. A significant barrier identified during testing was the difficulty of managing user roles manually</w:t>
      </w:r>
      <w:r w:rsidR="00AF33B0" w:rsidRPr="00C65D35">
        <w:rPr>
          <w:rFonts w:ascii="Times New Roman" w:hAnsi="Times New Roman" w:cs="Times New Roman"/>
          <w:noProof/>
          <w:color w:val="000000" w:themeColor="text2"/>
          <w:sz w:val="24"/>
        </w:rPr>
        <w:t>. T</w:t>
      </w:r>
      <w:r w:rsidRPr="00C65D35">
        <w:rPr>
          <w:rFonts w:ascii="Times New Roman" w:hAnsi="Times New Roman" w:cs="Times New Roman"/>
          <w:noProof/>
          <w:color w:val="000000" w:themeColor="text2"/>
          <w:sz w:val="24"/>
        </w:rPr>
        <w:t xml:space="preserve">his was resolved by </w:t>
      </w:r>
      <w:r w:rsidR="00C032D1" w:rsidRPr="00C65D35">
        <w:rPr>
          <w:rFonts w:ascii="Times New Roman" w:hAnsi="Times New Roman" w:cs="Times New Roman"/>
          <w:noProof/>
          <w:color w:val="000000" w:themeColor="text2"/>
          <w:sz w:val="24"/>
        </w:rPr>
        <w:t>utilizing Firebase for database needs</w:t>
      </w:r>
      <w:r w:rsidRPr="00C65D35">
        <w:rPr>
          <w:rFonts w:ascii="Times New Roman" w:hAnsi="Times New Roman" w:cs="Times New Roman"/>
          <w:noProof/>
          <w:color w:val="000000" w:themeColor="text2"/>
          <w:sz w:val="24"/>
        </w:rPr>
        <w:t xml:space="preserve">. </w:t>
      </w:r>
      <w:r w:rsidR="00C032D1" w:rsidRPr="00C65D35">
        <w:rPr>
          <w:rFonts w:ascii="Times New Roman" w:hAnsi="Times New Roman" w:cs="Times New Roman"/>
          <w:noProof/>
          <w:color w:val="000000" w:themeColor="text2"/>
          <w:sz w:val="24"/>
        </w:rPr>
        <w:t>The scoring accuracy was tested by comparing manual calculations to displayed scores with the formula</w:t>
      </w:r>
      <w:r w:rsidR="004943EA" w:rsidRPr="00C65D35">
        <w:rPr>
          <w:rFonts w:ascii="Times New Roman" w:hAnsi="Times New Roman" w:cs="Times New Roman"/>
          <w:noProof/>
          <w:color w:val="000000" w:themeColor="text2"/>
          <w:sz w:val="24"/>
        </w:rPr>
        <w:t>:</w:t>
      </w:r>
      <w:r w:rsidR="00C032D1" w:rsidRPr="00C65D35">
        <w:rPr>
          <w:rFonts w:ascii="Times New Roman" w:hAnsi="Times New Roman" w:cs="Times New Roman"/>
          <w:noProof/>
          <w:color w:val="000000" w:themeColor="text2"/>
          <w:sz w:val="24"/>
        </w:rPr>
        <w:t xml:space="preserve"> Score = 50 + (time remaining*100)</w:t>
      </w:r>
      <w:r w:rsidR="00992CBD" w:rsidRPr="00C65D35">
        <w:rPr>
          <w:rFonts w:ascii="Times New Roman" w:hAnsi="Times New Roman" w:cs="Times New Roman"/>
          <w:noProof/>
          <w:color w:val="000000" w:themeColor="text2"/>
          <w:sz w:val="24"/>
        </w:rPr>
        <w:t xml:space="preserve"> for correct answers. </w:t>
      </w:r>
      <w:r w:rsidR="00C032D1" w:rsidRPr="00C65D35">
        <w:rPr>
          <w:rFonts w:ascii="Times New Roman" w:hAnsi="Times New Roman" w:cs="Times New Roman"/>
          <w:noProof/>
          <w:color w:val="000000" w:themeColor="text2"/>
          <w:sz w:val="24"/>
        </w:rPr>
        <w:t xml:space="preserve">Additionally, during testing there were latency concerns. </w:t>
      </w:r>
      <w:r w:rsidR="00C032D1" w:rsidRPr="00C65D35">
        <w:rPr>
          <w:rFonts w:ascii="Times New Roman" w:hAnsi="Times New Roman" w:cs="Times New Roman"/>
          <w:sz w:val="24"/>
        </w:rPr>
        <w:t xml:space="preserve">Using the Firebase transaction method for response counts, we successfully eliminated "race conditions" where two players submitting at the exact same millisecond might have previously caused the host's bar chart to miscount. </w:t>
      </w:r>
      <w:r w:rsidR="00C032D1" w:rsidRPr="00C65D35">
        <w:rPr>
          <w:rFonts w:ascii="Times New Roman" w:hAnsi="Times New Roman" w:cs="Times New Roman"/>
          <w:noProof/>
          <w:color w:val="000000" w:themeColor="text2"/>
          <w:sz w:val="24"/>
        </w:rPr>
        <w:t>Altogether, t</w:t>
      </w:r>
      <w:r w:rsidRPr="00C65D35">
        <w:rPr>
          <w:rFonts w:ascii="Times New Roman" w:hAnsi="Times New Roman" w:cs="Times New Roman"/>
          <w:noProof/>
          <w:color w:val="000000" w:themeColor="text2"/>
          <w:sz w:val="24"/>
        </w:rPr>
        <w:t xml:space="preserve">he final evaluation showed that the </w:t>
      </w:r>
      <w:r w:rsidR="00C032D1" w:rsidRPr="00C65D35">
        <w:rPr>
          <w:rFonts w:ascii="Times New Roman" w:hAnsi="Times New Roman" w:cs="Times New Roman"/>
          <w:noProof/>
          <w:color w:val="000000" w:themeColor="text2"/>
          <w:sz w:val="24"/>
        </w:rPr>
        <w:t xml:space="preserve">scoring and </w:t>
      </w:r>
      <w:r w:rsidRPr="00C65D35">
        <w:rPr>
          <w:rFonts w:ascii="Times New Roman" w:hAnsi="Times New Roman" w:cs="Times New Roman"/>
          <w:noProof/>
          <w:color w:val="000000" w:themeColor="text2"/>
          <w:sz w:val="24"/>
        </w:rPr>
        <w:t>winner declaration was accurate across all devices and the UI remained responsive under simulated stress.</w:t>
      </w:r>
    </w:p>
    <w:p w14:paraId="5F0704F3"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Societal Impact including Legal and Ethical Considerations</w:t>
      </w:r>
    </w:p>
    <w:p w14:paraId="2B55C322" w14:textId="3CA6819A"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The Quiz Game </w:t>
      </w:r>
      <w:r w:rsidR="004943EA" w:rsidRPr="00C65D35">
        <w:rPr>
          <w:rFonts w:ascii="Times New Roman" w:hAnsi="Times New Roman" w:cs="Times New Roman"/>
          <w:noProof/>
          <w:color w:val="000000" w:themeColor="text2"/>
          <w:sz w:val="24"/>
        </w:rPr>
        <w:t xml:space="preserve">Web Application </w:t>
      </w:r>
      <w:r w:rsidRPr="00C65D35">
        <w:rPr>
          <w:rFonts w:ascii="Times New Roman" w:hAnsi="Times New Roman" w:cs="Times New Roman"/>
          <w:noProof/>
          <w:color w:val="000000" w:themeColor="text2"/>
          <w:sz w:val="24"/>
        </w:rPr>
        <w:t xml:space="preserve">provides a significant benefit to </w:t>
      </w:r>
      <w:r w:rsidR="004943EA" w:rsidRPr="00C65D35">
        <w:rPr>
          <w:rFonts w:ascii="Times New Roman" w:hAnsi="Times New Roman" w:cs="Times New Roman"/>
          <w:noProof/>
          <w:color w:val="000000" w:themeColor="text2"/>
          <w:sz w:val="24"/>
        </w:rPr>
        <w:t>general education</w:t>
      </w:r>
      <w:r w:rsidRPr="00C65D35">
        <w:rPr>
          <w:rFonts w:ascii="Times New Roman" w:hAnsi="Times New Roman" w:cs="Times New Roman"/>
          <w:noProof/>
          <w:color w:val="000000" w:themeColor="text2"/>
          <w:sz w:val="24"/>
        </w:rPr>
        <w:t xml:space="preserve"> by offering a free, engaging tool for assessment. Ethically, the project prioritizes user privacy by not requiring extensive personal data to join a game. Legal considerations include adherence to accessibility standards (WCAG), ensuring that users with visual or motor impairments can still </w:t>
      </w:r>
      <w:r w:rsidRPr="00C65D35">
        <w:rPr>
          <w:rFonts w:ascii="Times New Roman" w:hAnsi="Times New Roman" w:cs="Times New Roman"/>
          <w:noProof/>
          <w:color w:val="000000" w:themeColor="text2"/>
          <w:sz w:val="24"/>
        </w:rPr>
        <w:lastRenderedPageBreak/>
        <w:t xml:space="preserve">participate. </w:t>
      </w:r>
      <w:r w:rsidR="004943EA" w:rsidRPr="00C65D35">
        <w:rPr>
          <w:rFonts w:ascii="Times New Roman" w:hAnsi="Times New Roman" w:cs="Times New Roman"/>
          <w:noProof/>
          <w:color w:val="000000" w:themeColor="text2"/>
          <w:sz w:val="24"/>
        </w:rPr>
        <w:t>Additoanlly, t</w:t>
      </w:r>
      <w:r w:rsidRPr="00C65D35">
        <w:rPr>
          <w:rFonts w:ascii="Times New Roman" w:hAnsi="Times New Roman" w:cs="Times New Roman"/>
          <w:noProof/>
          <w:color w:val="000000" w:themeColor="text2"/>
          <w:sz w:val="24"/>
        </w:rPr>
        <w:t>he project addresses digital equity by ensuring the application remains lightweight and functional on low-bandwidth connections.</w:t>
      </w:r>
    </w:p>
    <w:p w14:paraId="142BB590"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Conclusions</w:t>
      </w:r>
    </w:p>
    <w:p w14:paraId="6BE1105B" w14:textId="77777777"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The development of the Quiz Game Web Application successfully demonstrated the principles of system design within a compressed timeframe. By utilizing a modular approach and integrating cloud-based services, the project met all its functional requirements, including live session management and accurate winner declaration. The transition from a static design to a real-time synchronized system was the most significant achievement, providing a solid foundation for a scalable trivia platform.</w:t>
      </w:r>
    </w:p>
    <w:p w14:paraId="343D51FE" w14:textId="77777777" w:rsidR="00652F82" w:rsidRPr="00C65D35" w:rsidRDefault="00652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Recommendations for Future Work</w:t>
      </w:r>
    </w:p>
    <w:p w14:paraId="440CBBE5" w14:textId="6DB582C3" w:rsidR="00652F82" w:rsidRPr="00C65D35" w:rsidRDefault="00652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Future iterations of this project could include a custom "Question Builder" interface where hosts can upload their own question sets via CSV or JSON files. Additionally, integrating </w:t>
      </w:r>
      <w:r w:rsidR="00BF457F" w:rsidRPr="00C65D35">
        <w:rPr>
          <w:rFonts w:ascii="Times New Roman" w:hAnsi="Times New Roman" w:cs="Times New Roman"/>
          <w:noProof/>
          <w:color w:val="000000" w:themeColor="text2"/>
          <w:sz w:val="24"/>
        </w:rPr>
        <w:t>system to create and save user profiles</w:t>
      </w:r>
      <w:r w:rsidRPr="00C65D35">
        <w:rPr>
          <w:rFonts w:ascii="Times New Roman" w:hAnsi="Times New Roman" w:cs="Times New Roman"/>
          <w:noProof/>
          <w:color w:val="000000" w:themeColor="text2"/>
          <w:sz w:val="24"/>
        </w:rPr>
        <w:t xml:space="preserve"> would provide a more secure and personalized experience for returning hosts.</w:t>
      </w:r>
    </w:p>
    <w:p w14:paraId="7B277E25" w14:textId="0B1F6AA2" w:rsidR="004804FD" w:rsidRPr="00C65D35" w:rsidRDefault="00AF33B0"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br w:type="page"/>
      </w:r>
    </w:p>
    <w:p w14:paraId="0F7A6273" w14:textId="19C18AC7" w:rsidR="004804FD" w:rsidRPr="00C65D35" w:rsidRDefault="004804FD"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lastRenderedPageBreak/>
        <w:t>References</w:t>
      </w:r>
    </w:p>
    <w:p w14:paraId="1F4D13DC"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Coyier, C. (2025, December 17). </w:t>
      </w:r>
      <w:r w:rsidRPr="00C65D35">
        <w:rPr>
          <w:rFonts w:ascii="Times New Roman" w:hAnsi="Times New Roman" w:cs="Times New Roman"/>
          <w:i/>
          <w:iCs/>
          <w:noProof/>
          <w:color w:val="000000" w:themeColor="text2"/>
          <w:sz w:val="24"/>
        </w:rPr>
        <w:t>CSS Flexbox Layout Guide</w:t>
      </w:r>
      <w:r w:rsidRPr="00C65D35">
        <w:rPr>
          <w:rFonts w:ascii="Times New Roman" w:hAnsi="Times New Roman" w:cs="Times New Roman"/>
          <w:noProof/>
          <w:color w:val="000000" w:themeColor="text2"/>
          <w:sz w:val="24"/>
        </w:rPr>
        <w:t xml:space="preserve">. CSS-Tricks. https://css-tricks.com/snippets/css/a-guide-to-flexbox/ </w:t>
      </w:r>
    </w:p>
    <w:p w14:paraId="6AFF9ED5"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i/>
          <w:iCs/>
          <w:noProof/>
          <w:color w:val="000000" w:themeColor="text2"/>
          <w:sz w:val="24"/>
        </w:rPr>
        <w:t>Design and user experience  :  web.dev</w:t>
      </w:r>
      <w:r w:rsidRPr="00C65D35">
        <w:rPr>
          <w:rFonts w:ascii="Times New Roman" w:hAnsi="Times New Roman" w:cs="Times New Roman"/>
          <w:noProof/>
          <w:color w:val="000000" w:themeColor="text2"/>
          <w:sz w:val="24"/>
        </w:rPr>
        <w:t xml:space="preserve">. web.dev. (n.d.-a). https://web.dev/learn/accessibility/design-ux?continue=https%3A%2F%2Fweb.dev%2Flearn%2Faccessibility%23article-https%3A%2F%2Fweb.dev%2Flearn%2Faccessibility%2Fdesign-ux </w:t>
      </w:r>
    </w:p>
    <w:p w14:paraId="6B7D4F42"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i/>
          <w:iCs/>
          <w:noProof/>
          <w:color w:val="000000" w:themeColor="text2"/>
          <w:sz w:val="24"/>
        </w:rPr>
        <w:t>Design and user experience  :  web.dev</w:t>
      </w:r>
      <w:r w:rsidRPr="00C65D35">
        <w:rPr>
          <w:rFonts w:ascii="Times New Roman" w:hAnsi="Times New Roman" w:cs="Times New Roman"/>
          <w:noProof/>
          <w:color w:val="000000" w:themeColor="text2"/>
          <w:sz w:val="24"/>
        </w:rPr>
        <w:t xml:space="preserve">. web.dev. (n.d.-b). https://web.dev/learn/accessibility/design-ux?continue=https%3A%2F%2Fweb.dev%2Flearn%2Faccessibility%23article-https%3A%2F%2Fweb.dev%2Flearn%2Faccessibility%2Fdesign-ux </w:t>
      </w:r>
    </w:p>
    <w:p w14:paraId="415676CF"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GeeksforGeeks. (2025a, July 23). </w:t>
      </w:r>
      <w:r w:rsidRPr="00C65D35">
        <w:rPr>
          <w:rFonts w:ascii="Times New Roman" w:hAnsi="Times New Roman" w:cs="Times New Roman"/>
          <w:i/>
          <w:iCs/>
          <w:noProof/>
          <w:color w:val="000000" w:themeColor="text2"/>
          <w:sz w:val="24"/>
        </w:rPr>
        <w:t>Create a quiz app with timer using HTML CSS and JavaScript</w:t>
      </w:r>
      <w:r w:rsidRPr="00C65D35">
        <w:rPr>
          <w:rFonts w:ascii="Times New Roman" w:hAnsi="Times New Roman" w:cs="Times New Roman"/>
          <w:noProof/>
          <w:color w:val="000000" w:themeColor="text2"/>
          <w:sz w:val="24"/>
        </w:rPr>
        <w:t xml:space="preserve">. https://www.geeksforgeeks.org/javascript/create-a-quiz-app-with-timer-using-html-css-and-javascript/ </w:t>
      </w:r>
    </w:p>
    <w:p w14:paraId="2D18C954"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GeeksforGeeks. (2025b, July 27). </w:t>
      </w:r>
      <w:r w:rsidRPr="00C65D35">
        <w:rPr>
          <w:rFonts w:ascii="Times New Roman" w:hAnsi="Times New Roman" w:cs="Times New Roman"/>
          <w:i/>
          <w:iCs/>
          <w:noProof/>
          <w:color w:val="000000" w:themeColor="text2"/>
          <w:sz w:val="24"/>
        </w:rPr>
        <w:t>Create a quiz application using JavaScript</w:t>
      </w:r>
      <w:r w:rsidRPr="00C65D35">
        <w:rPr>
          <w:rFonts w:ascii="Times New Roman" w:hAnsi="Times New Roman" w:cs="Times New Roman"/>
          <w:noProof/>
          <w:color w:val="000000" w:themeColor="text2"/>
          <w:sz w:val="24"/>
        </w:rPr>
        <w:t xml:space="preserve">. https://www.geeksforgeeks.org/javascript/how-to-create-a-simple-javascript-quiz/ </w:t>
      </w:r>
    </w:p>
    <w:p w14:paraId="2AF06519"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Google. (n.d.). </w:t>
      </w:r>
      <w:r w:rsidRPr="00C65D35">
        <w:rPr>
          <w:rFonts w:ascii="Times New Roman" w:hAnsi="Times New Roman" w:cs="Times New Roman"/>
          <w:i/>
          <w:iCs/>
          <w:noProof/>
          <w:color w:val="000000" w:themeColor="text2"/>
          <w:sz w:val="24"/>
        </w:rPr>
        <w:t>Firebase realtime database</w:t>
      </w:r>
      <w:r w:rsidRPr="00C65D35">
        <w:rPr>
          <w:rFonts w:ascii="Times New Roman" w:hAnsi="Times New Roman" w:cs="Times New Roman"/>
          <w:noProof/>
          <w:color w:val="000000" w:themeColor="text2"/>
          <w:sz w:val="24"/>
        </w:rPr>
        <w:t xml:space="preserve">. Firebase Realtime Database. https://firebase.google.com/docs/database#:~:text=Firebase%20Realtime%20Database,Where%20do%20I%20start? </w:t>
      </w:r>
    </w:p>
    <w:p w14:paraId="636331CB"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Graham, G. (2026, January 27). </w:t>
      </w:r>
      <w:r w:rsidRPr="00C65D35">
        <w:rPr>
          <w:rFonts w:ascii="Times New Roman" w:hAnsi="Times New Roman" w:cs="Times New Roman"/>
          <w:i/>
          <w:iCs/>
          <w:noProof/>
          <w:color w:val="000000" w:themeColor="text2"/>
          <w:sz w:val="24"/>
        </w:rPr>
        <w:t>CSS Grid Layout Guide: CSS-tricks</w:t>
      </w:r>
      <w:r w:rsidRPr="00C65D35">
        <w:rPr>
          <w:rFonts w:ascii="Times New Roman" w:hAnsi="Times New Roman" w:cs="Times New Roman"/>
          <w:noProof/>
          <w:color w:val="000000" w:themeColor="text2"/>
          <w:sz w:val="24"/>
        </w:rPr>
        <w:t xml:space="preserve">. CSS-Tricks. https://css-tricks.com/css-grid-layout-guide/ </w:t>
      </w:r>
    </w:p>
    <w:p w14:paraId="6F7A1E0C" w14:textId="7A7AEE10"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xml:space="preserve">How to Become a Developer. (2023, July 2). </w:t>
      </w:r>
      <w:r w:rsidRPr="00C65D35">
        <w:rPr>
          <w:rFonts w:ascii="Times New Roman" w:hAnsi="Times New Roman" w:cs="Times New Roman"/>
          <w:i/>
          <w:iCs/>
          <w:noProof/>
          <w:color w:val="000000" w:themeColor="text2"/>
          <w:sz w:val="24"/>
        </w:rPr>
        <w:t>Create a Quiz</w:t>
      </w:r>
      <w:r w:rsidR="00BA223D" w:rsidRPr="00C65D35">
        <w:rPr>
          <w:rFonts w:ascii="Times New Roman" w:hAnsi="Times New Roman" w:cs="Times New Roman"/>
          <w:i/>
          <w:iCs/>
          <w:noProof/>
          <w:color w:val="000000" w:themeColor="text2"/>
          <w:sz w:val="24"/>
        </w:rPr>
        <w:t xml:space="preserve"> </w:t>
      </w:r>
      <w:r w:rsidRPr="00C65D35">
        <w:rPr>
          <w:rFonts w:ascii="Times New Roman" w:hAnsi="Times New Roman" w:cs="Times New Roman"/>
          <w:i/>
          <w:iCs/>
          <w:noProof/>
          <w:color w:val="000000" w:themeColor="text2"/>
          <w:sz w:val="24"/>
        </w:rPr>
        <w:t>App using HTML CSS &amp; JavaScript |</w:t>
      </w:r>
      <w:r w:rsidR="00BA223D" w:rsidRPr="00C65D35">
        <w:rPr>
          <w:rFonts w:ascii="Times New Roman" w:hAnsi="Times New Roman" w:cs="Times New Roman"/>
          <w:i/>
          <w:iCs/>
          <w:noProof/>
          <w:color w:val="000000" w:themeColor="text2"/>
          <w:sz w:val="24"/>
        </w:rPr>
        <w:t xml:space="preserve"> </w:t>
      </w:r>
      <w:r w:rsidRPr="00C65D35">
        <w:rPr>
          <w:rFonts w:ascii="Times New Roman" w:hAnsi="Times New Roman" w:cs="Times New Roman"/>
          <w:i/>
          <w:iCs/>
          <w:noProof/>
          <w:color w:val="000000" w:themeColor="text2"/>
          <w:sz w:val="24"/>
        </w:rPr>
        <w:t>Quiz Web App using JavaScript</w:t>
      </w:r>
      <w:r w:rsidRPr="00C65D35">
        <w:rPr>
          <w:rFonts w:ascii="Times New Roman" w:hAnsi="Times New Roman" w:cs="Times New Roman"/>
          <w:noProof/>
          <w:color w:val="000000" w:themeColor="text2"/>
          <w:sz w:val="24"/>
        </w:rPr>
        <w:t>. YouTube.</w:t>
      </w:r>
      <w:r w:rsidR="00BA223D" w:rsidRPr="00C65D35">
        <w:rPr>
          <w:rFonts w:ascii="Times New Roman" w:hAnsi="Times New Roman" w:cs="Times New Roman"/>
          <w:noProof/>
          <w:color w:val="000000" w:themeColor="text2"/>
          <w:sz w:val="24"/>
        </w:rPr>
        <w:t xml:space="preserve"> </w:t>
      </w:r>
      <w:r w:rsidRPr="00C65D35">
        <w:rPr>
          <w:rFonts w:ascii="Times New Roman" w:hAnsi="Times New Roman" w:cs="Times New Roman"/>
          <w:noProof/>
          <w:color w:val="000000" w:themeColor="text2"/>
          <w:sz w:val="24"/>
        </w:rPr>
        <w:t xml:space="preserve">https://www.youtube.com/watch?v=MgeQa7qXIwI </w:t>
      </w:r>
    </w:p>
    <w:p w14:paraId="3ADFA261" w14:textId="77777777" w:rsidR="00A9132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web.dev. (n.d.-c). </w:t>
      </w:r>
      <w:r w:rsidRPr="00C65D35">
        <w:rPr>
          <w:rFonts w:ascii="Times New Roman" w:hAnsi="Times New Roman" w:cs="Times New Roman"/>
          <w:i/>
          <w:iCs/>
          <w:noProof/>
          <w:color w:val="000000" w:themeColor="text2"/>
          <w:sz w:val="24"/>
        </w:rPr>
        <w:t>Color and contrast</w:t>
      </w:r>
      <w:r w:rsidRPr="00C65D35">
        <w:rPr>
          <w:rFonts w:ascii="Times New Roman" w:hAnsi="Times New Roman" w:cs="Times New Roman"/>
          <w:noProof/>
          <w:color w:val="000000" w:themeColor="text2"/>
          <w:sz w:val="24"/>
        </w:rPr>
        <w:t xml:space="preserve">. web.dev. https://web.dev/learn/accessibility/color-contrast?continue=https%3A%2F%2Fweb.dev%2Flearn%2Faccessibility%23article-https%3A%2F%2Fweb.dev%2Flearn%2Faccessibility%2Fcolor-contrast </w:t>
      </w:r>
    </w:p>
    <w:p w14:paraId="453C759F" w14:textId="1D67D55F" w:rsidR="00C91C43" w:rsidRPr="00C65D35" w:rsidRDefault="00A91323" w:rsidP="00C65D35">
      <w:pPr>
        <w:ind w:left="720" w:hanging="72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web.dev. (n.d.-d). </w:t>
      </w:r>
      <w:r w:rsidRPr="00C65D35">
        <w:rPr>
          <w:rFonts w:ascii="Times New Roman" w:hAnsi="Times New Roman" w:cs="Times New Roman"/>
          <w:i/>
          <w:iCs/>
          <w:noProof/>
          <w:color w:val="000000" w:themeColor="text2"/>
          <w:sz w:val="24"/>
        </w:rPr>
        <w:t>Typography</w:t>
      </w:r>
      <w:r w:rsidRPr="00C65D35">
        <w:rPr>
          <w:rFonts w:ascii="Times New Roman" w:hAnsi="Times New Roman" w:cs="Times New Roman"/>
          <w:noProof/>
          <w:color w:val="000000" w:themeColor="text2"/>
          <w:sz w:val="24"/>
        </w:rPr>
        <w:t>. web.dev. https://web.dev/learn/accessibility/typography?continue=https%3A%2F%2Fweb.dev%2Flearn%2Faccessibility%23article-https%3A%2F%2Fweb.dev%2Flearn%2Faccessibility%2Ftypography</w:t>
      </w:r>
    </w:p>
    <w:p w14:paraId="7937012C" w14:textId="1FECEB82" w:rsidR="007B0B4F" w:rsidRPr="00C65D35" w:rsidRDefault="007B0B4F"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br w:type="page"/>
      </w:r>
    </w:p>
    <w:p w14:paraId="104654FE" w14:textId="10AE7209" w:rsidR="007B0B4F" w:rsidRPr="00C65D35" w:rsidRDefault="007B0B4F"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lastRenderedPageBreak/>
        <w:t>Appendi</w:t>
      </w:r>
      <w:r w:rsidR="00A770D8" w:rsidRPr="00C65D35">
        <w:rPr>
          <w:rFonts w:ascii="Times New Roman" w:hAnsi="Times New Roman" w:cs="Times New Roman"/>
          <w:b/>
          <w:bCs/>
          <w:noProof/>
          <w:color w:val="000000" w:themeColor="text2"/>
          <w:sz w:val="24"/>
        </w:rPr>
        <w:t>x A</w:t>
      </w:r>
    </w:p>
    <w:p w14:paraId="5EE9C49A" w14:textId="088783FB" w:rsidR="00794F82" w:rsidRPr="00C65D35" w:rsidRDefault="00794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User Instructions and Awknowledgements</w:t>
      </w:r>
    </w:p>
    <w:p w14:paraId="75374367" w14:textId="77777777" w:rsidR="007B0B4F" w:rsidRPr="00C65D35" w:rsidRDefault="007B0B4F"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Software Installation Instructions</w:t>
      </w:r>
    </w:p>
    <w:p w14:paraId="6421A9EC" w14:textId="77777777" w:rsidR="007B0B4F" w:rsidRPr="00C65D35" w:rsidRDefault="007B0B4F"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As a web application, no traditional installation is required for the end-user. The application is deployed via GitHub Pages or a similar web hosting service. To run the project locally, a user must clone the GitHub repository, navigate to the project folder, and open the index.html file in any modern web browser.</w:t>
      </w:r>
    </w:p>
    <w:p w14:paraId="7A80A4F6" w14:textId="77777777" w:rsidR="007B0B4F" w:rsidRPr="00C65D35" w:rsidRDefault="007B0B4F"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User's Manual</w:t>
      </w:r>
    </w:p>
    <w:p w14:paraId="34457697" w14:textId="77777777" w:rsidR="007B0B4F" w:rsidRPr="00C65D35" w:rsidRDefault="007B0B4F" w:rsidP="00C65D35">
      <w:pPr>
        <w:ind w:firstLine="0"/>
        <w:rPr>
          <w:rFonts w:ascii="Times New Roman" w:hAnsi="Times New Roman" w:cs="Times New Roman"/>
          <w:sz w:val="24"/>
        </w:rPr>
      </w:pPr>
      <w:r w:rsidRPr="00C65D35">
        <w:rPr>
          <w:rFonts w:ascii="Times New Roman" w:hAnsi="Times New Roman" w:cs="Times New Roman"/>
          <w:sz w:val="24"/>
        </w:rPr>
        <w:t>1. Getting Started</w:t>
      </w:r>
    </w:p>
    <w:p w14:paraId="67E35732" w14:textId="77777777" w:rsidR="007B0B4F" w:rsidRPr="00C65D35" w:rsidRDefault="007B0B4F" w:rsidP="00C65D35">
      <w:pPr>
        <w:ind w:firstLine="0"/>
        <w:rPr>
          <w:rFonts w:ascii="Times New Roman" w:hAnsi="Times New Roman" w:cs="Times New Roman"/>
          <w:sz w:val="24"/>
        </w:rPr>
      </w:pPr>
      <w:proofErr w:type="gramStart"/>
      <w:r w:rsidRPr="00C65D35">
        <w:rPr>
          <w:rFonts w:ascii="Times New Roman" w:hAnsi="Times New Roman" w:cs="Times New Roman"/>
          <w:sz w:val="24"/>
        </w:rPr>
        <w:t>Navigate to</w:t>
      </w:r>
      <w:proofErr w:type="gramEnd"/>
      <w:r w:rsidRPr="00C65D35">
        <w:rPr>
          <w:rFonts w:ascii="Times New Roman" w:hAnsi="Times New Roman" w:cs="Times New Roman"/>
          <w:sz w:val="24"/>
        </w:rPr>
        <w:t xml:space="preserve"> the application URL. On the landing screen, select your role: "I am a Player" or "I am the Host".</w:t>
      </w:r>
    </w:p>
    <w:p w14:paraId="1794F8ED" w14:textId="77777777" w:rsidR="007B0B4F" w:rsidRPr="00C65D35" w:rsidRDefault="007B0B4F" w:rsidP="00C65D35">
      <w:pPr>
        <w:ind w:firstLine="0"/>
        <w:rPr>
          <w:rFonts w:ascii="Times New Roman" w:hAnsi="Times New Roman" w:cs="Times New Roman"/>
          <w:sz w:val="24"/>
        </w:rPr>
      </w:pPr>
      <w:r w:rsidRPr="00C65D35">
        <w:rPr>
          <w:rFonts w:ascii="Times New Roman" w:hAnsi="Times New Roman" w:cs="Times New Roman"/>
          <w:sz w:val="24"/>
        </w:rPr>
        <w:t>2. For the Host (Quiz Creator)</w:t>
      </w:r>
    </w:p>
    <w:p w14:paraId="491E54D1" w14:textId="77777777" w:rsidR="007B0B4F" w:rsidRPr="00C65D35" w:rsidRDefault="007B0B4F" w:rsidP="00C65D35">
      <w:pPr>
        <w:numPr>
          <w:ilvl w:val="0"/>
          <w:numId w:val="26"/>
        </w:numPr>
        <w:rPr>
          <w:rFonts w:ascii="Times New Roman" w:hAnsi="Times New Roman" w:cs="Times New Roman"/>
          <w:sz w:val="24"/>
        </w:rPr>
      </w:pPr>
      <w:r w:rsidRPr="00C65D35">
        <w:rPr>
          <w:rFonts w:ascii="Times New Roman" w:hAnsi="Times New Roman" w:cs="Times New Roman"/>
          <w:sz w:val="24"/>
        </w:rPr>
        <w:t>Create Questions: Enter your question and four possible answers.</w:t>
      </w:r>
    </w:p>
    <w:p w14:paraId="2BA8C306" w14:textId="77777777" w:rsidR="007B0B4F" w:rsidRPr="00C65D35" w:rsidRDefault="007B0B4F" w:rsidP="00C65D35">
      <w:pPr>
        <w:numPr>
          <w:ilvl w:val="0"/>
          <w:numId w:val="26"/>
        </w:numPr>
        <w:rPr>
          <w:rFonts w:ascii="Times New Roman" w:hAnsi="Times New Roman" w:cs="Times New Roman"/>
          <w:sz w:val="24"/>
        </w:rPr>
      </w:pPr>
      <w:r w:rsidRPr="00C65D35">
        <w:rPr>
          <w:rFonts w:ascii="Times New Roman" w:hAnsi="Times New Roman" w:cs="Times New Roman"/>
          <w:sz w:val="24"/>
        </w:rPr>
        <w:t>Set Correct Answer: Use the dropdown menu to select which color (red, blue, yellow, or green) is the correct one.</w:t>
      </w:r>
    </w:p>
    <w:p w14:paraId="044E82A4" w14:textId="77777777" w:rsidR="007B0B4F" w:rsidRPr="00C65D35" w:rsidRDefault="007B0B4F" w:rsidP="00C65D35">
      <w:pPr>
        <w:numPr>
          <w:ilvl w:val="0"/>
          <w:numId w:val="26"/>
        </w:numPr>
        <w:rPr>
          <w:rFonts w:ascii="Times New Roman" w:hAnsi="Times New Roman" w:cs="Times New Roman"/>
          <w:sz w:val="24"/>
        </w:rPr>
      </w:pPr>
      <w:r w:rsidRPr="00C65D35">
        <w:rPr>
          <w:rFonts w:ascii="Times New Roman" w:hAnsi="Times New Roman" w:cs="Times New Roman"/>
          <w:sz w:val="24"/>
        </w:rPr>
        <w:t>Launch: Click "+ Add Question" to save. Once your bank is ready, click "Launch Quiz".</w:t>
      </w:r>
    </w:p>
    <w:p w14:paraId="52F68FAA" w14:textId="77777777" w:rsidR="007B0B4F" w:rsidRPr="00C65D35" w:rsidRDefault="007B0B4F" w:rsidP="00C65D35">
      <w:pPr>
        <w:numPr>
          <w:ilvl w:val="0"/>
          <w:numId w:val="26"/>
        </w:numPr>
        <w:rPr>
          <w:rFonts w:ascii="Times New Roman" w:hAnsi="Times New Roman" w:cs="Times New Roman"/>
          <w:sz w:val="24"/>
        </w:rPr>
      </w:pPr>
      <w:r w:rsidRPr="00C65D35">
        <w:rPr>
          <w:rFonts w:ascii="Times New Roman" w:hAnsi="Times New Roman" w:cs="Times New Roman"/>
          <w:sz w:val="24"/>
        </w:rPr>
        <w:t>The Lobby: A 4-digit game pin will appear. Display this to your players. Once their nicknames appear on the screen, click "Start Game".</w:t>
      </w:r>
    </w:p>
    <w:p w14:paraId="57F24E8A" w14:textId="77777777" w:rsidR="007B0B4F" w:rsidRPr="00C65D35" w:rsidRDefault="007B0B4F" w:rsidP="00C65D35">
      <w:pPr>
        <w:numPr>
          <w:ilvl w:val="0"/>
          <w:numId w:val="26"/>
        </w:numPr>
        <w:rPr>
          <w:rFonts w:ascii="Times New Roman" w:hAnsi="Times New Roman" w:cs="Times New Roman"/>
          <w:sz w:val="24"/>
        </w:rPr>
      </w:pPr>
      <w:r w:rsidRPr="00C65D35">
        <w:rPr>
          <w:rFonts w:ascii="Times New Roman" w:hAnsi="Times New Roman" w:cs="Times New Roman"/>
          <w:sz w:val="24"/>
        </w:rPr>
        <w:t>Managing Play: Watch the live bar chart to see how many people have answered. Click "Next Question" to advance the group when the timer expires.</w:t>
      </w:r>
    </w:p>
    <w:p w14:paraId="05BBDF8D" w14:textId="77777777" w:rsidR="007B0B4F" w:rsidRPr="00C65D35" w:rsidRDefault="007B0B4F" w:rsidP="00C65D35">
      <w:pPr>
        <w:ind w:firstLine="0"/>
        <w:rPr>
          <w:rFonts w:ascii="Times New Roman" w:hAnsi="Times New Roman" w:cs="Times New Roman"/>
          <w:sz w:val="24"/>
        </w:rPr>
      </w:pPr>
      <w:r w:rsidRPr="00C65D35">
        <w:rPr>
          <w:rFonts w:ascii="Times New Roman" w:hAnsi="Times New Roman" w:cs="Times New Roman"/>
          <w:sz w:val="24"/>
        </w:rPr>
        <w:t>3. For the Player</w:t>
      </w:r>
    </w:p>
    <w:p w14:paraId="137BC86B" w14:textId="77777777" w:rsidR="007B0B4F" w:rsidRPr="00C65D35" w:rsidRDefault="007B0B4F" w:rsidP="00C65D35">
      <w:pPr>
        <w:numPr>
          <w:ilvl w:val="0"/>
          <w:numId w:val="27"/>
        </w:numPr>
        <w:rPr>
          <w:rFonts w:ascii="Times New Roman" w:hAnsi="Times New Roman" w:cs="Times New Roman"/>
          <w:sz w:val="24"/>
        </w:rPr>
      </w:pPr>
      <w:r w:rsidRPr="00C65D35">
        <w:rPr>
          <w:rFonts w:ascii="Times New Roman" w:hAnsi="Times New Roman" w:cs="Times New Roman"/>
          <w:sz w:val="24"/>
        </w:rPr>
        <w:t>Joining: Enter a nickname and the 4-digit pin provided by the host.</w:t>
      </w:r>
    </w:p>
    <w:p w14:paraId="0EC45A16" w14:textId="77777777" w:rsidR="007B0B4F" w:rsidRPr="00C65D35" w:rsidRDefault="007B0B4F" w:rsidP="00C65D35">
      <w:pPr>
        <w:numPr>
          <w:ilvl w:val="0"/>
          <w:numId w:val="27"/>
        </w:numPr>
        <w:rPr>
          <w:rFonts w:ascii="Times New Roman" w:hAnsi="Times New Roman" w:cs="Times New Roman"/>
          <w:sz w:val="24"/>
        </w:rPr>
      </w:pPr>
      <w:r w:rsidRPr="00C65D35">
        <w:rPr>
          <w:rFonts w:ascii="Times New Roman" w:hAnsi="Times New Roman" w:cs="Times New Roman"/>
          <w:sz w:val="24"/>
        </w:rPr>
        <w:lastRenderedPageBreak/>
        <w:t>Answering: When a question appears on the host's screen, your device will show four colored buttons.</w:t>
      </w:r>
    </w:p>
    <w:p w14:paraId="1DC0ADB9" w14:textId="77777777" w:rsidR="007B0B4F" w:rsidRPr="00C65D35" w:rsidRDefault="007B0B4F" w:rsidP="00C65D35">
      <w:pPr>
        <w:numPr>
          <w:ilvl w:val="0"/>
          <w:numId w:val="27"/>
        </w:numPr>
        <w:rPr>
          <w:rFonts w:ascii="Times New Roman" w:hAnsi="Times New Roman" w:cs="Times New Roman"/>
          <w:sz w:val="24"/>
        </w:rPr>
      </w:pPr>
      <w:r w:rsidRPr="00C65D35">
        <w:rPr>
          <w:rFonts w:ascii="Times New Roman" w:hAnsi="Times New Roman" w:cs="Times New Roman"/>
          <w:sz w:val="24"/>
        </w:rPr>
        <w:t>Speed Matters: Tap the color that matches the correct answer. The faster you tap, the higher your score multiplier will be.</w:t>
      </w:r>
    </w:p>
    <w:p w14:paraId="03D560BC" w14:textId="77777777" w:rsidR="007B0B4F" w:rsidRPr="00C65D35" w:rsidRDefault="007B0B4F" w:rsidP="00C65D35">
      <w:pPr>
        <w:numPr>
          <w:ilvl w:val="0"/>
          <w:numId w:val="27"/>
        </w:numPr>
        <w:rPr>
          <w:rFonts w:ascii="Times New Roman" w:hAnsi="Times New Roman" w:cs="Times New Roman"/>
          <w:sz w:val="24"/>
        </w:rPr>
      </w:pPr>
      <w:r w:rsidRPr="00C65D35">
        <w:rPr>
          <w:rFonts w:ascii="Times New Roman" w:hAnsi="Times New Roman" w:cs="Times New Roman"/>
          <w:sz w:val="24"/>
        </w:rPr>
        <w:t xml:space="preserve">Results: After the final question, the </w:t>
      </w:r>
      <w:proofErr w:type="gramStart"/>
      <w:r w:rsidRPr="00C65D35">
        <w:rPr>
          <w:rFonts w:ascii="Times New Roman" w:hAnsi="Times New Roman" w:cs="Times New Roman"/>
          <w:sz w:val="24"/>
        </w:rPr>
        <w:t>winner declaration</w:t>
      </w:r>
      <w:proofErr w:type="gramEnd"/>
      <w:r w:rsidRPr="00C65D35">
        <w:rPr>
          <w:rFonts w:ascii="Times New Roman" w:hAnsi="Times New Roman" w:cs="Times New Roman"/>
          <w:sz w:val="24"/>
        </w:rPr>
        <w:t xml:space="preserve"> will display a crown icon and the name of the top-scoring player.</w:t>
      </w:r>
    </w:p>
    <w:p w14:paraId="2BECCD90" w14:textId="77777777" w:rsidR="007B0B4F" w:rsidRPr="00C65D35" w:rsidRDefault="007B0B4F"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Acknowledgments</w:t>
      </w:r>
    </w:p>
    <w:p w14:paraId="3696C8CE" w14:textId="77777777" w:rsidR="007B0B4F" w:rsidRPr="00C65D35" w:rsidRDefault="007B0B4F" w:rsidP="00C65D35">
      <w:pPr>
        <w:rPr>
          <w:rFonts w:ascii="Times New Roman" w:hAnsi="Times New Roman" w:cs="Times New Roman"/>
          <w:sz w:val="24"/>
        </w:rPr>
      </w:pPr>
      <w:r w:rsidRPr="00C65D35">
        <w:rPr>
          <w:rFonts w:ascii="Times New Roman" w:hAnsi="Times New Roman" w:cs="Times New Roman"/>
          <w:noProof/>
          <w:color w:val="000000" w:themeColor="text2"/>
          <w:sz w:val="24"/>
        </w:rPr>
        <w:t xml:space="preserve">Special thanks to Prof. Scott Cordle for project management guidance and to the MDN Web Docs community for providing comprehensive documentation on JavaScript and CSS standards. </w:t>
      </w:r>
      <w:r w:rsidRPr="00C65D35">
        <w:rPr>
          <w:rFonts w:ascii="Times New Roman" w:hAnsi="Times New Roman" w:cs="Times New Roman"/>
          <w:sz w:val="24"/>
        </w:rPr>
        <w:t>I would also like to acknowledge the Firebase Google Cloud team for providing the real-time database infrastructure that made the 4-digit PIN synchronization possible, and the CSS-Tricks Flexbox Guide for the layout logic used in the host's response chart.</w:t>
      </w:r>
    </w:p>
    <w:p w14:paraId="74810253" w14:textId="77777777" w:rsidR="00A770D8" w:rsidRPr="00C65D35" w:rsidRDefault="00A770D8" w:rsidP="00C65D35">
      <w:pP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br w:type="page"/>
      </w:r>
    </w:p>
    <w:p w14:paraId="6FB4171E" w14:textId="5125C812" w:rsidR="00A770D8" w:rsidRPr="00C65D35" w:rsidRDefault="00A770D8"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lastRenderedPageBreak/>
        <w:t>Appendix B</w:t>
      </w:r>
    </w:p>
    <w:p w14:paraId="1AE1B5F6" w14:textId="4D10CA6B" w:rsidR="00794F82" w:rsidRPr="00C65D35" w:rsidRDefault="00794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Figures Referenced in the Document</w:t>
      </w:r>
    </w:p>
    <w:p w14:paraId="374F6723" w14:textId="14432A22" w:rsidR="007B0B4F" w:rsidRPr="00C65D35" w:rsidRDefault="007B0B4F" w:rsidP="00C65D35">
      <w:pPr>
        <w:ind w:firstLine="0"/>
        <w:rPr>
          <w:rFonts w:ascii="Times New Roman" w:hAnsi="Times New Roman" w:cs="Times New Roman"/>
          <w:sz w:val="24"/>
        </w:rPr>
      </w:pPr>
      <w:r w:rsidRPr="00C65D35">
        <w:rPr>
          <w:rFonts w:ascii="Times New Roman" w:hAnsi="Times New Roman" w:cs="Times New Roman"/>
          <w:b/>
          <w:bCs/>
          <w:noProof/>
          <w:color w:val="000000" w:themeColor="text2"/>
          <w:sz w:val="24"/>
        </w:rPr>
        <w:t>Figure 1</w:t>
      </w:r>
    </w:p>
    <w:p w14:paraId="7C347012" w14:textId="77777777" w:rsidR="007B0B4F" w:rsidRPr="00C65D35" w:rsidRDefault="007B0B4F" w:rsidP="00C65D35">
      <w:pPr>
        <w:ind w:firstLine="0"/>
        <w:rPr>
          <w:rFonts w:ascii="Times New Roman" w:hAnsi="Times New Roman" w:cs="Times New Roman"/>
          <w:i/>
          <w:iCs/>
          <w:noProof/>
          <w:color w:val="000000" w:themeColor="text2"/>
          <w:sz w:val="24"/>
        </w:rPr>
      </w:pPr>
      <w:r w:rsidRPr="00C65D35">
        <w:rPr>
          <w:rFonts w:ascii="Times New Roman" w:hAnsi="Times New Roman" w:cs="Times New Roman"/>
          <w:i/>
          <w:iCs/>
          <w:noProof/>
          <w:color w:val="000000" w:themeColor="text2"/>
          <w:sz w:val="24"/>
        </w:rPr>
        <w:t>Hardware Overview Diagram</w:t>
      </w:r>
    </w:p>
    <w:p w14:paraId="02BC51E3" w14:textId="77777777" w:rsidR="007B0B4F" w:rsidRPr="00C65D35" w:rsidRDefault="007B0B4F"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drawing>
          <wp:inline distT="0" distB="0" distL="0" distR="0" wp14:anchorId="433CC420" wp14:editId="4FD54229">
            <wp:extent cx="5996940" cy="2120072"/>
            <wp:effectExtent l="0" t="0" r="3810" b="0"/>
            <wp:docPr id="1136428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11744" name=""/>
                    <pic:cNvPicPr/>
                  </pic:nvPicPr>
                  <pic:blipFill>
                    <a:blip r:embed="rId10"/>
                    <a:stretch>
                      <a:fillRect/>
                    </a:stretch>
                  </pic:blipFill>
                  <pic:spPr>
                    <a:xfrm>
                      <a:off x="0" y="0"/>
                      <a:ext cx="6011972" cy="2125386"/>
                    </a:xfrm>
                    <a:prstGeom prst="rect">
                      <a:avLst/>
                    </a:prstGeom>
                  </pic:spPr>
                </pic:pic>
              </a:graphicData>
            </a:graphic>
          </wp:inline>
        </w:drawing>
      </w:r>
    </w:p>
    <w:p w14:paraId="06890867" w14:textId="77777777" w:rsidR="007B0B4F" w:rsidRPr="00C65D35" w:rsidRDefault="007B0B4F"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Figure 2</w:t>
      </w:r>
    </w:p>
    <w:p w14:paraId="52140679" w14:textId="77777777" w:rsidR="007B0B4F" w:rsidRPr="00C65D35" w:rsidRDefault="007B0B4F" w:rsidP="00C65D35">
      <w:pPr>
        <w:ind w:firstLine="0"/>
        <w:rPr>
          <w:rFonts w:ascii="Times New Roman" w:hAnsi="Times New Roman" w:cs="Times New Roman"/>
          <w:i/>
          <w:iCs/>
          <w:noProof/>
          <w:color w:val="000000" w:themeColor="text2"/>
          <w:sz w:val="24"/>
        </w:rPr>
      </w:pPr>
      <w:r w:rsidRPr="00C65D35">
        <w:rPr>
          <w:rFonts w:ascii="Times New Roman" w:hAnsi="Times New Roman" w:cs="Times New Roman"/>
          <w:i/>
          <w:iCs/>
          <w:noProof/>
          <w:color w:val="000000" w:themeColor="text2"/>
          <w:sz w:val="24"/>
        </w:rPr>
        <w:t>Software Overview Diagram</w:t>
      </w:r>
    </w:p>
    <w:p w14:paraId="15BAB8C7" w14:textId="3FD2DF92" w:rsidR="007B0B4F" w:rsidRPr="00C65D35" w:rsidRDefault="007B0B4F"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drawing>
          <wp:inline distT="0" distB="0" distL="0" distR="0" wp14:anchorId="7321B3E2" wp14:editId="580F35B7">
            <wp:extent cx="5434263" cy="3817620"/>
            <wp:effectExtent l="0" t="0" r="0" b="0"/>
            <wp:docPr id="1975795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64569" name=""/>
                    <pic:cNvPicPr/>
                  </pic:nvPicPr>
                  <pic:blipFill>
                    <a:blip r:embed="rId11"/>
                    <a:stretch>
                      <a:fillRect/>
                    </a:stretch>
                  </pic:blipFill>
                  <pic:spPr>
                    <a:xfrm>
                      <a:off x="0" y="0"/>
                      <a:ext cx="5473022" cy="3844849"/>
                    </a:xfrm>
                    <a:prstGeom prst="rect">
                      <a:avLst/>
                    </a:prstGeom>
                  </pic:spPr>
                </pic:pic>
              </a:graphicData>
            </a:graphic>
          </wp:inline>
        </w:drawing>
      </w:r>
    </w:p>
    <w:p w14:paraId="3A0E1FD7" w14:textId="77777777" w:rsidR="00992CBD" w:rsidRPr="00C65D35" w:rsidRDefault="00992CBD"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lastRenderedPageBreak/>
        <w:t>Figure 3</w:t>
      </w:r>
    </w:p>
    <w:p w14:paraId="4AE850C0" w14:textId="77777777" w:rsidR="00992CBD" w:rsidRPr="00C65D35" w:rsidRDefault="00992CBD" w:rsidP="00C65D35">
      <w:pPr>
        <w:ind w:firstLine="0"/>
        <w:rPr>
          <w:rFonts w:ascii="Times New Roman" w:hAnsi="Times New Roman" w:cs="Times New Roman"/>
          <w:i/>
          <w:iCs/>
          <w:noProof/>
          <w:color w:val="000000" w:themeColor="text2"/>
          <w:sz w:val="24"/>
        </w:rPr>
      </w:pPr>
      <w:r w:rsidRPr="00C65D35">
        <w:rPr>
          <w:rFonts w:ascii="Times New Roman" w:hAnsi="Times New Roman" w:cs="Times New Roman"/>
          <w:i/>
          <w:iCs/>
          <w:noProof/>
          <w:color w:val="000000" w:themeColor="text2"/>
          <w:sz w:val="24"/>
        </w:rPr>
        <w:t>Use Case Diagram</w:t>
      </w:r>
    </w:p>
    <w:p w14:paraId="4D6EA0D4" w14:textId="77777777" w:rsidR="00992CBD" w:rsidRPr="00992CBD" w:rsidRDefault="00992CBD" w:rsidP="00C65D35">
      <w:pPr>
        <w:ind w:firstLine="0"/>
        <w:jc w:val="both"/>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drawing>
          <wp:inline distT="0" distB="0" distL="0" distR="0" wp14:anchorId="281CBF02" wp14:editId="71D868F8">
            <wp:extent cx="5943600" cy="5748020"/>
            <wp:effectExtent l="0" t="0" r="0" b="5080"/>
            <wp:docPr id="1176201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748020"/>
                    </a:xfrm>
                    <a:prstGeom prst="rect">
                      <a:avLst/>
                    </a:prstGeom>
                    <a:noFill/>
                    <a:ln>
                      <a:noFill/>
                    </a:ln>
                  </pic:spPr>
                </pic:pic>
              </a:graphicData>
            </a:graphic>
          </wp:inline>
        </w:drawing>
      </w:r>
    </w:p>
    <w:p w14:paraId="702AEE8A" w14:textId="02E26C13" w:rsidR="00794F82" w:rsidRPr="00C65D35" w:rsidRDefault="00794F82" w:rsidP="00C65D35">
      <w:pPr>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br w:type="page"/>
      </w:r>
    </w:p>
    <w:p w14:paraId="4358C827" w14:textId="54A9F67B" w:rsidR="00992CBD" w:rsidRPr="00C65D35" w:rsidRDefault="00794F82"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lastRenderedPageBreak/>
        <w:t>Appendix C</w:t>
      </w:r>
    </w:p>
    <w:p w14:paraId="5E18D079" w14:textId="5E09268D" w:rsidR="00C65D35" w:rsidRPr="00C65D35" w:rsidRDefault="00C65D35" w:rsidP="00C65D35">
      <w:pPr>
        <w:ind w:firstLine="0"/>
        <w:jc w:val="center"/>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Source Code Files</w:t>
      </w:r>
    </w:p>
    <w:p w14:paraId="596C8433" w14:textId="705F5964" w:rsidR="00C65D35" w:rsidRPr="00C65D35" w:rsidRDefault="00C65D35"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CSS File Source Code</w:t>
      </w:r>
    </w:p>
    <w:p w14:paraId="68B752F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:root {</w:t>
      </w:r>
    </w:p>
    <w:p w14:paraId="5BF79A8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--red: #e63946;</w:t>
      </w:r>
    </w:p>
    <w:p w14:paraId="44F15A4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--blue: #457b9d;</w:t>
      </w:r>
    </w:p>
    <w:p w14:paraId="7A2253E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--yellow: #e9c46a;</w:t>
      </w:r>
    </w:p>
    <w:p w14:paraId="11FA930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--green: #2a9d8f;</w:t>
      </w:r>
    </w:p>
    <w:p w14:paraId="54E7249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--purple: #6c5ce7;</w:t>
      </w:r>
    </w:p>
    <w:p w14:paraId="4274C0A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--dark-bg: #1a1a2e;</w:t>
      </w:r>
    </w:p>
    <w:p w14:paraId="140EA44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--glass: rgba(255, 255, 255, 0.98);</w:t>
      </w:r>
    </w:p>
    <w:p w14:paraId="10C1E0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--text-main: #333;</w:t>
      </w:r>
    </w:p>
    <w:p w14:paraId="78C340F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75A063A0" w14:textId="77777777" w:rsidR="00C65D35" w:rsidRPr="00C65D35" w:rsidRDefault="00C65D35" w:rsidP="00C65D35">
      <w:pPr>
        <w:ind w:firstLine="0"/>
        <w:rPr>
          <w:rFonts w:ascii="Times New Roman" w:hAnsi="Times New Roman" w:cs="Times New Roman"/>
          <w:noProof/>
          <w:color w:val="000000" w:themeColor="text2"/>
          <w:sz w:val="24"/>
        </w:rPr>
      </w:pPr>
    </w:p>
    <w:p w14:paraId="251AE2F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body { </w:t>
      </w:r>
    </w:p>
    <w:p w14:paraId="13810E1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background: linear-gradient(135deg, var(--dark-bg), #16213e);</w:t>
      </w:r>
    </w:p>
    <w:p w14:paraId="590680B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font-family: 'Segoe UI', system-ui, sans-serif;</w:t>
      </w:r>
    </w:p>
    <w:p w14:paraId="6983D53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margin: 0;</w:t>
      </w:r>
    </w:p>
    <w:p w14:paraId="0196E9A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min-height: 100vh;</w:t>
      </w:r>
    </w:p>
    <w:p w14:paraId="158DB91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display: flex;</w:t>
      </w:r>
    </w:p>
    <w:p w14:paraId="7902FEB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justify-content: center;</w:t>
      </w:r>
    </w:p>
    <w:p w14:paraId="02F1FFB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align-items: center;</w:t>
      </w:r>
    </w:p>
    <w:p w14:paraId="18EBFA4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color: var(--text-main);</w:t>
      </w:r>
    </w:p>
    <w:p w14:paraId="2FEC633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w:t>
      </w:r>
    </w:p>
    <w:p w14:paraId="1AA7DA8D" w14:textId="77777777" w:rsidR="00C65D35" w:rsidRPr="00C65D35" w:rsidRDefault="00C65D35" w:rsidP="00C65D35">
      <w:pPr>
        <w:ind w:firstLine="0"/>
        <w:rPr>
          <w:rFonts w:ascii="Times New Roman" w:hAnsi="Times New Roman" w:cs="Times New Roman"/>
          <w:noProof/>
          <w:color w:val="000000" w:themeColor="text2"/>
          <w:sz w:val="24"/>
        </w:rPr>
      </w:pPr>
    </w:p>
    <w:p w14:paraId="3478205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.container { width: 95%; max-width: 600px; padding: 10px; }</w:t>
      </w:r>
    </w:p>
    <w:p w14:paraId="7F7CE677" w14:textId="77777777" w:rsidR="00C65D35" w:rsidRPr="00C65D35" w:rsidRDefault="00C65D35" w:rsidP="00C65D35">
      <w:pPr>
        <w:ind w:firstLine="0"/>
        <w:rPr>
          <w:rFonts w:ascii="Times New Roman" w:hAnsi="Times New Roman" w:cs="Times New Roman"/>
          <w:noProof/>
          <w:color w:val="000000" w:themeColor="text2"/>
          <w:sz w:val="24"/>
        </w:rPr>
      </w:pPr>
    </w:p>
    <w:p w14:paraId="75A26D0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.card { </w:t>
      </w:r>
    </w:p>
    <w:p w14:paraId="733D5A8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background: var(--glass);</w:t>
      </w:r>
    </w:p>
    <w:p w14:paraId="13C663F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padding: 2rem;</w:t>
      </w:r>
    </w:p>
    <w:p w14:paraId="3CF6488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border-radius: 20px;</w:t>
      </w:r>
    </w:p>
    <w:p w14:paraId="4F4A6E8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box-shadow: 0 8px 32px rgba(0,0,0,0.3);</w:t>
      </w:r>
    </w:p>
    <w:p w14:paraId="757E8C4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text-align: center;</w:t>
      </w:r>
    </w:p>
    <w:p w14:paraId="12D76C5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transition: transform 0.3s;</w:t>
      </w:r>
    </w:p>
    <w:p w14:paraId="6D63E71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2CA58B57" w14:textId="77777777" w:rsidR="00C65D35" w:rsidRPr="00C65D35" w:rsidRDefault="00C65D35" w:rsidP="00C65D35">
      <w:pPr>
        <w:ind w:firstLine="0"/>
        <w:rPr>
          <w:rFonts w:ascii="Times New Roman" w:hAnsi="Times New Roman" w:cs="Times New Roman"/>
          <w:noProof/>
          <w:color w:val="000000" w:themeColor="text2"/>
          <w:sz w:val="24"/>
        </w:rPr>
      </w:pPr>
    </w:p>
    <w:p w14:paraId="65DF59C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.hidden { display: none !important; }</w:t>
      </w:r>
    </w:p>
    <w:p w14:paraId="4483101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.sr-only { position: absolute; width: 1px; height: 1px; padding: 0; overflow: hidden; clip: rect(0,0,0,0); border: 0; }</w:t>
      </w:r>
    </w:p>
    <w:p w14:paraId="730D0710" w14:textId="77777777" w:rsidR="00C65D35" w:rsidRPr="00C65D35" w:rsidRDefault="00C65D35" w:rsidP="00C65D35">
      <w:pPr>
        <w:ind w:firstLine="0"/>
        <w:rPr>
          <w:rFonts w:ascii="Times New Roman" w:hAnsi="Times New Roman" w:cs="Times New Roman"/>
          <w:noProof/>
          <w:color w:val="000000" w:themeColor="text2"/>
          <w:sz w:val="24"/>
        </w:rPr>
      </w:pPr>
    </w:p>
    <w:p w14:paraId="55D4E04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Typography */</w:t>
      </w:r>
    </w:p>
    <w:p w14:paraId="62ADF4F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h1, h2 { color: var(--purple); margin-top: 0; }</w:t>
      </w:r>
    </w:p>
    <w:p w14:paraId="469B7F6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.logo-text { font-size: 3rem; margin-bottom: 0.5rem; }</w:t>
      </w:r>
    </w:p>
    <w:p w14:paraId="5673337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.big-pin { font-size: 4rem; letter-spacing: 5px; margin: 10px 0; color: var(--text-main); }</w:t>
      </w:r>
    </w:p>
    <w:p w14:paraId="1C8A13AE" w14:textId="77777777" w:rsidR="00C65D35" w:rsidRPr="00C65D35" w:rsidRDefault="00C65D35" w:rsidP="00C65D35">
      <w:pPr>
        <w:ind w:firstLine="0"/>
        <w:rPr>
          <w:rFonts w:ascii="Times New Roman" w:hAnsi="Times New Roman" w:cs="Times New Roman"/>
          <w:noProof/>
          <w:color w:val="000000" w:themeColor="text2"/>
          <w:sz w:val="24"/>
        </w:rPr>
      </w:pPr>
    </w:p>
    <w:p w14:paraId="7821BD9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Inputs */</w:t>
      </w:r>
    </w:p>
    <w:p w14:paraId="41726F3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input, select {</w:t>
      </w:r>
    </w:p>
    <w:p w14:paraId="5E208D0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width: 100%;</w:t>
      </w:r>
    </w:p>
    <w:p w14:paraId="21CF4AC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padding: 15px;</w:t>
      </w:r>
    </w:p>
    <w:p w14:paraId="2874196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margin: 10px 0;</w:t>
      </w:r>
    </w:p>
    <w:p w14:paraId="08FF098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border: 2px solid #ccc;</w:t>
      </w:r>
    </w:p>
    <w:p w14:paraId="3B1CCDE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border-radius: 10px;</w:t>
      </w:r>
    </w:p>
    <w:p w14:paraId="5B14765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font-size: 1.1rem;</w:t>
      </w:r>
    </w:p>
    <w:p w14:paraId="3B0D4D9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box-sizing: border-box;</w:t>
      </w:r>
    </w:p>
    <w:p w14:paraId="0865524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321118E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input:focus { border-color: var(--purple); outline: none; }</w:t>
      </w:r>
    </w:p>
    <w:p w14:paraId="54F5EE00" w14:textId="77777777" w:rsidR="00C65D35" w:rsidRPr="00C65D35" w:rsidRDefault="00C65D35" w:rsidP="00C65D35">
      <w:pPr>
        <w:ind w:firstLine="0"/>
        <w:rPr>
          <w:rFonts w:ascii="Times New Roman" w:hAnsi="Times New Roman" w:cs="Times New Roman"/>
          <w:noProof/>
          <w:color w:val="000000" w:themeColor="text2"/>
          <w:sz w:val="24"/>
        </w:rPr>
      </w:pPr>
    </w:p>
    <w:p w14:paraId="79B84EC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Buttons */</w:t>
      </w:r>
    </w:p>
    <w:p w14:paraId="2EB37E9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button { font-family: inherit; }</w:t>
      </w:r>
    </w:p>
    <w:p w14:paraId="370C2D3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.btn-primary { </w:t>
      </w:r>
    </w:p>
    <w:p w14:paraId="692F5FF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background: var(--purple); color: white; width: 100%; padding: 15px; </w:t>
      </w:r>
    </w:p>
    <w:p w14:paraId="5981370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border: none; border-radius: 12px; font-weight: bold; cursor: pointer; </w:t>
      </w:r>
    </w:p>
    <w:p w14:paraId="4D2A1A5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font-size: 1.2rem; margin-top: 10px; transition: filter 0.2s;</w:t>
      </w:r>
    </w:p>
    <w:p w14:paraId="6342021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76569E1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.btn-primary:hover { filter: brightness(1.1); }</w:t>
      </w:r>
    </w:p>
    <w:p w14:paraId="73FCD17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.btn-secondary { </w:t>
      </w:r>
    </w:p>
    <w:p w14:paraId="44FCCA1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background: white; color: var(--purple); width: 100%; padding: 13px; </w:t>
      </w:r>
    </w:p>
    <w:p w14:paraId="30E120E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border: 2px solid var(--purple); border-radius: 12px; cursor: pointer; </w:t>
      </w:r>
    </w:p>
    <w:p w14:paraId="47B739B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font-weight: bold; margin-top: 10px;</w:t>
      </w:r>
    </w:p>
    <w:p w14:paraId="5B2F1E5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w:t>
      </w:r>
    </w:p>
    <w:p w14:paraId="39ABD42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.btn-text { background: none; border: none; color: #666; cursor: pointer; margin-top: 10px; text-decoration: underline; }</w:t>
      </w:r>
    </w:p>
    <w:p w14:paraId="0FF6F998" w14:textId="77777777" w:rsidR="00C65D35" w:rsidRPr="00C65D35" w:rsidRDefault="00C65D35" w:rsidP="00C65D35">
      <w:pPr>
        <w:ind w:firstLine="0"/>
        <w:rPr>
          <w:rFonts w:ascii="Times New Roman" w:hAnsi="Times New Roman" w:cs="Times New Roman"/>
          <w:noProof/>
          <w:color w:val="000000" w:themeColor="text2"/>
          <w:sz w:val="24"/>
        </w:rPr>
      </w:pPr>
    </w:p>
    <w:p w14:paraId="10D207C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Chart Visualization */</w:t>
      </w:r>
    </w:p>
    <w:p w14:paraId="648007D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.chart-container {</w:t>
      </w:r>
    </w:p>
    <w:p w14:paraId="1EB8F08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display: flex;</w:t>
      </w:r>
    </w:p>
    <w:p w14:paraId="37F08B2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justify-content: space-around;</w:t>
      </w:r>
    </w:p>
    <w:p w14:paraId="2217AA7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align-items: flex-end;</w:t>
      </w:r>
    </w:p>
    <w:p w14:paraId="00F379C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height: 200px;</w:t>
      </w:r>
    </w:p>
    <w:p w14:paraId="179302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margin: 20px 0;</w:t>
      </w:r>
    </w:p>
    <w:p w14:paraId="7DC8995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background: #f4f4f4;</w:t>
      </w:r>
    </w:p>
    <w:p w14:paraId="13AEE3F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border-radius: 10px;</w:t>
      </w:r>
    </w:p>
    <w:p w14:paraId="376CAF6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padding: 10px;</w:t>
      </w:r>
    </w:p>
    <w:p w14:paraId="5F9119F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5C9E10F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.bar-group { display: flex; flex-direction: column; align-items: center; width: 18%; height: 100%; justify-content: flex-end; }</w:t>
      </w:r>
    </w:p>
    <w:p w14:paraId="36FEA83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.bar {</w:t>
      </w:r>
    </w:p>
    <w:p w14:paraId="6287BB1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width: 100%;</w:t>
      </w:r>
    </w:p>
    <w:p w14:paraId="0C223AC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transition: height 0.5s ease;</w:t>
      </w:r>
    </w:p>
    <w:p w14:paraId="1835A5B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border-radius: 5px 5px 0 0;</w:t>
      </w:r>
    </w:p>
    <w:p w14:paraId="5D22DA2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color: white;</w:t>
      </w:r>
    </w:p>
    <w:p w14:paraId="1D19173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font-weight: bold;</w:t>
      </w:r>
    </w:p>
    <w:p w14:paraId="669C602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display: flex;</w:t>
      </w:r>
    </w:p>
    <w:p w14:paraId="1821F42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align-items: flex-end;</w:t>
      </w:r>
    </w:p>
    <w:p w14:paraId="69A0BEF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justify-content: center;</w:t>
      </w:r>
    </w:p>
    <w:p w14:paraId="56CB87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padding-bottom: 5px;</w:t>
      </w:r>
    </w:p>
    <w:p w14:paraId="590F0F4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min-height: 0; /* Important for flex */</w:t>
      </w:r>
    </w:p>
    <w:p w14:paraId="31C965B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164FF84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.bar-label { font-size: 0.8rem; margin-top: 5px; font-weight: bold; }</w:t>
      </w:r>
    </w:p>
    <w:p w14:paraId="14F534C8" w14:textId="77777777" w:rsidR="00C65D35" w:rsidRPr="00C65D35" w:rsidRDefault="00C65D35" w:rsidP="00C65D35">
      <w:pPr>
        <w:ind w:firstLine="0"/>
        <w:rPr>
          <w:rFonts w:ascii="Times New Roman" w:hAnsi="Times New Roman" w:cs="Times New Roman"/>
          <w:noProof/>
          <w:color w:val="000000" w:themeColor="text2"/>
          <w:sz w:val="24"/>
        </w:rPr>
      </w:pPr>
    </w:p>
    <w:p w14:paraId="1DF6A6D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 Elements */</w:t>
      </w:r>
    </w:p>
    <w:p w14:paraId="1A6B32D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.answer-grid { display: grid; grid-template-columns: 1fr 1fr; gap: 15px; margin-top: 20px; }</w:t>
      </w:r>
    </w:p>
    <w:p w14:paraId="1D8A267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.answer-opt { </w:t>
      </w:r>
    </w:p>
    <w:p w14:paraId="57F189B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padding: 30px 10px; border: none; border-radius: 12px; </w:t>
      </w:r>
    </w:p>
    <w:p w14:paraId="683C914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font-weight: bold; font-size: 1.2rem; cursor: pointer; color: white;</w:t>
      </w:r>
    </w:p>
    <w:p w14:paraId="769D8D2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box-shadow: 0 4px 6px rgba(0,0,0,0.1);</w:t>
      </w:r>
    </w:p>
    <w:p w14:paraId="153C2A5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403229E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.answer-opt:disabled { opacity: 0.5; cursor: not-allowed; }</w:t>
      </w:r>
    </w:p>
    <w:p w14:paraId="5F7E168C" w14:textId="77777777" w:rsidR="00C65D35" w:rsidRPr="00C65D35" w:rsidRDefault="00C65D35" w:rsidP="00C65D35">
      <w:pPr>
        <w:ind w:firstLine="0"/>
        <w:rPr>
          <w:rFonts w:ascii="Times New Roman" w:hAnsi="Times New Roman" w:cs="Times New Roman"/>
          <w:noProof/>
          <w:color w:val="000000" w:themeColor="text2"/>
          <w:sz w:val="24"/>
        </w:rPr>
      </w:pPr>
    </w:p>
    <w:p w14:paraId="0333E95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Colors */</w:t>
      </w:r>
    </w:p>
    <w:p w14:paraId="798B07A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.opt-0 { background-color: var(--red); }</w:t>
      </w:r>
    </w:p>
    <w:p w14:paraId="65B10D6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.opt-1 { background-color: var(--blue); }</w:t>
      </w:r>
    </w:p>
    <w:p w14:paraId="545BE55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.opt-2 { background-color: var(--yellow); }</w:t>
      </w:r>
    </w:p>
    <w:p w14:paraId="6479E19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.opt-3 { background-color: var(--green); }</w:t>
      </w:r>
    </w:p>
    <w:p w14:paraId="32CF62E6" w14:textId="77777777" w:rsidR="00C65D35" w:rsidRPr="00C65D35" w:rsidRDefault="00C65D35" w:rsidP="00C65D35">
      <w:pPr>
        <w:ind w:firstLine="0"/>
        <w:rPr>
          <w:rFonts w:ascii="Times New Roman" w:hAnsi="Times New Roman" w:cs="Times New Roman"/>
          <w:noProof/>
          <w:color w:val="000000" w:themeColor="text2"/>
          <w:sz w:val="24"/>
        </w:rPr>
      </w:pPr>
    </w:p>
    <w:p w14:paraId="5911E89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Input Colors for Creator */</w:t>
      </w:r>
    </w:p>
    <w:p w14:paraId="1F15F82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.input-red { border-left: 5px solid var(--red); }</w:t>
      </w:r>
    </w:p>
    <w:p w14:paraId="28DDA23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.input-blue { border-left: 5px solid var(--blue); }</w:t>
      </w:r>
    </w:p>
    <w:p w14:paraId="59A5251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.input-yellow { border-left: 5px solid var(--yellow); }</w:t>
      </w:r>
    </w:p>
    <w:p w14:paraId="2F8BFE8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.input-green { border-left: 5px solid var(--green); }</w:t>
      </w:r>
    </w:p>
    <w:p w14:paraId="28AF61F9" w14:textId="77777777" w:rsidR="00C65D35" w:rsidRPr="00C65D35" w:rsidRDefault="00C65D35" w:rsidP="00C65D35">
      <w:pPr>
        <w:ind w:firstLine="0"/>
        <w:rPr>
          <w:rFonts w:ascii="Times New Roman" w:hAnsi="Times New Roman" w:cs="Times New Roman"/>
          <w:noProof/>
          <w:color w:val="000000" w:themeColor="text2"/>
          <w:sz w:val="24"/>
        </w:rPr>
      </w:pPr>
    </w:p>
    <w:p w14:paraId="6B4E4F6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Lobby List */</w:t>
      </w:r>
    </w:p>
    <w:p w14:paraId="3648A98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.lobby-player-list { </w:t>
      </w:r>
    </w:p>
    <w:p w14:paraId="1C9CD08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display: flex; flex-wrap: wrap; justify-content: center; gap: 10px; </w:t>
      </w:r>
    </w:p>
    <w:p w14:paraId="46F78F4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margin: 20px 0; min-height: 50px; </w:t>
      </w:r>
    </w:p>
    <w:p w14:paraId="224042E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1654576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.player-chip { background: #eee; padding: 5px 15px; border-radius: 20px; font-weight: bold; animation: popIn 0.3s; }</w:t>
      </w:r>
    </w:p>
    <w:p w14:paraId="3CAA44C4" w14:textId="77777777" w:rsidR="00C65D35" w:rsidRPr="00C65D35" w:rsidRDefault="00C65D35" w:rsidP="00C65D35">
      <w:pPr>
        <w:ind w:firstLine="0"/>
        <w:rPr>
          <w:rFonts w:ascii="Times New Roman" w:hAnsi="Times New Roman" w:cs="Times New Roman"/>
          <w:noProof/>
          <w:color w:val="000000" w:themeColor="text2"/>
          <w:sz w:val="24"/>
        </w:rPr>
      </w:pPr>
    </w:p>
    <w:p w14:paraId="6B1CE31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@keyframes popIn {</w:t>
      </w:r>
    </w:p>
    <w:p w14:paraId="4E4041D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from { transform: scale(0); }</w:t>
      </w:r>
    </w:p>
    <w:p w14:paraId="122BC62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to { transform: scale(1); }</w:t>
      </w:r>
    </w:p>
    <w:p w14:paraId="345CA9B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61E7C77E" w14:textId="77777777" w:rsidR="00C65D35" w:rsidRPr="00C65D35" w:rsidRDefault="00C65D35" w:rsidP="00C65D35">
      <w:pPr>
        <w:ind w:firstLine="0"/>
        <w:rPr>
          <w:rFonts w:ascii="Times New Roman" w:hAnsi="Times New Roman" w:cs="Times New Roman"/>
          <w:noProof/>
          <w:color w:val="000000" w:themeColor="text2"/>
          <w:sz w:val="24"/>
        </w:rPr>
      </w:pPr>
    </w:p>
    <w:p w14:paraId="13DD09D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Timer */</w:t>
      </w:r>
    </w:p>
    <w:p w14:paraId="4DCA5217" w14:textId="30BE3CCA"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.timer-badge { background: var(--text-main); color: white; padding: 5px 15px; border-radius: 20px; font-weight: bold; }</w:t>
      </w:r>
    </w:p>
    <w:p w14:paraId="5B4503EA" w14:textId="77777777" w:rsidR="00C65D35" w:rsidRPr="00C65D35" w:rsidRDefault="00C65D35" w:rsidP="00C65D35">
      <w:pPr>
        <w:ind w:firstLine="0"/>
        <w:rPr>
          <w:rFonts w:ascii="Times New Roman" w:hAnsi="Times New Roman" w:cs="Times New Roman"/>
          <w:b/>
          <w:bCs/>
          <w:noProof/>
          <w:color w:val="000000" w:themeColor="text2"/>
          <w:sz w:val="24"/>
        </w:rPr>
      </w:pPr>
    </w:p>
    <w:p w14:paraId="0F9E14CA" w14:textId="0D2EE648" w:rsidR="00C65D35" w:rsidRPr="00C65D35" w:rsidRDefault="00C65D35"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lastRenderedPageBreak/>
        <w:t>HTML File Source Code</w:t>
      </w:r>
    </w:p>
    <w:p w14:paraId="385F891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&lt;!DOCTYPE html&gt;</w:t>
      </w:r>
    </w:p>
    <w:p w14:paraId="441A45D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&lt;html lang="en"&gt;</w:t>
      </w:r>
    </w:p>
    <w:p w14:paraId="3EF61BD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&lt;head&gt;</w:t>
      </w:r>
    </w:p>
    <w:p w14:paraId="02965BE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&lt;meta charset="UTF-8"&gt;</w:t>
      </w:r>
    </w:p>
    <w:p w14:paraId="5D4F5B4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&lt;meta name="viewport" content="width=device-width, initial-scale=1.0"&gt;</w:t>
      </w:r>
    </w:p>
    <w:p w14:paraId="486D371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&lt;title&gt;Quiz Game&lt;/title&gt;</w:t>
      </w:r>
    </w:p>
    <w:p w14:paraId="20E65F3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&lt;link rel="stylesheet" href="index-styles.css"&gt;</w:t>
      </w:r>
    </w:p>
    <w:p w14:paraId="40DFAB3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&lt;script src="https://www.gstatic.com/firebasejs/9.6.1/firebase-app-compat.js"&gt;&lt;/script&gt;</w:t>
      </w:r>
    </w:p>
    <w:p w14:paraId="5FB8BFA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&lt;script src="https://www.gstatic.com/firebasejs/9.6.1/firebase-database-compat.js"&gt;&lt;/script&gt;</w:t>
      </w:r>
    </w:p>
    <w:p w14:paraId="4D9CBBD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&lt;script src="https://www.gstatic.com/firebasejs/9.6.1/firebase-auth-compat.js"&gt;&lt;/script&gt;</w:t>
      </w:r>
    </w:p>
    <w:p w14:paraId="10DDEE1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&lt;/head&gt;</w:t>
      </w:r>
    </w:p>
    <w:p w14:paraId="2D046FF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&lt;body&gt;</w:t>
      </w:r>
    </w:p>
    <w:p w14:paraId="1E47BDEE" w14:textId="77777777" w:rsidR="00C65D35" w:rsidRPr="00C65D35" w:rsidRDefault="00C65D35" w:rsidP="00C65D35">
      <w:pPr>
        <w:ind w:firstLine="0"/>
        <w:rPr>
          <w:rFonts w:ascii="Times New Roman" w:hAnsi="Times New Roman" w:cs="Times New Roman"/>
          <w:noProof/>
          <w:color w:val="000000" w:themeColor="text2"/>
          <w:sz w:val="24"/>
        </w:rPr>
      </w:pPr>
    </w:p>
    <w:p w14:paraId="414E289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id="app" class="container"&gt;</w:t>
      </w:r>
    </w:p>
    <w:p w14:paraId="6E779CC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7DC6E83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 id="landing-screen" class="screen card"&gt;</w:t>
      </w:r>
    </w:p>
    <w:p w14:paraId="52C7897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&lt;h1 class="logo-text"&gt;Quiz Game&lt;/h1&gt;</w:t>
      </w:r>
    </w:p>
    <w:p w14:paraId="4BF2052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&lt;p&gt;Select your role to begin:&lt;/p&gt;</w:t>
      </w:r>
    </w:p>
    <w:p w14:paraId="1EBBADD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class="action-buttons"&gt;</w:t>
      </w:r>
    </w:p>
    <w:p w14:paraId="2108C55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class="btn-primary" onclick="setupJoinView()"&gt;I am a Player&lt;/button&gt;</w:t>
      </w:r>
    </w:p>
    <w:p w14:paraId="6887188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class="btn-secondary" onclick="showScreen('editor-screen')"&gt;I am the Host&lt;/button&gt;</w:t>
      </w:r>
    </w:p>
    <w:p w14:paraId="21C409C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&lt;/div&gt;</w:t>
      </w:r>
    </w:p>
    <w:p w14:paraId="78B79C8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&lt;/section&gt;</w:t>
      </w:r>
    </w:p>
    <w:p w14:paraId="36FD2908" w14:textId="77777777" w:rsidR="00C65D35" w:rsidRPr="00C65D35" w:rsidRDefault="00C65D35" w:rsidP="00C65D35">
      <w:pPr>
        <w:ind w:firstLine="0"/>
        <w:rPr>
          <w:rFonts w:ascii="Times New Roman" w:hAnsi="Times New Roman" w:cs="Times New Roman"/>
          <w:noProof/>
          <w:color w:val="000000" w:themeColor="text2"/>
          <w:sz w:val="24"/>
        </w:rPr>
      </w:pPr>
    </w:p>
    <w:p w14:paraId="291BFC1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 id="join-screen" class="screen card hidden"&gt;</w:t>
      </w:r>
    </w:p>
    <w:p w14:paraId="31A2AC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&lt;h2&gt;Join Session&lt;/h2&gt;</w:t>
      </w:r>
    </w:p>
    <w:p w14:paraId="48B573C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class="join-section"&gt;</w:t>
      </w:r>
    </w:p>
    <w:p w14:paraId="7426684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&lt;label for="player-name" class="sr-only"&gt;Display Name&lt;/label&gt;</w:t>
      </w:r>
    </w:p>
    <w:p w14:paraId="007C9D8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&lt;input type="text" id="player-name" placeholder="Enter your Nickname"&gt;</w:t>
      </w:r>
    </w:p>
    <w:p w14:paraId="47B517F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0966491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&lt;label for="join-code" class="sr-only"&gt;Game PIN&lt;/label&gt;</w:t>
      </w:r>
    </w:p>
    <w:p w14:paraId="340E9FD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&lt;input type="number" id="join-code" placeholder="Game PIN"&gt;</w:t>
      </w:r>
    </w:p>
    <w:p w14:paraId="3015F21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54F4212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class="btn-primary" onclick="initSession('player')"&gt;Enter Game&lt;/button&gt;</w:t>
      </w:r>
    </w:p>
    <w:p w14:paraId="34A9EBF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class="btn-text" onclick="location.reload()"&gt;Back&lt;/button&gt;</w:t>
      </w:r>
    </w:p>
    <w:p w14:paraId="75CDCE5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73721CF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&lt;/section&gt;</w:t>
      </w:r>
    </w:p>
    <w:p w14:paraId="7BCD706A" w14:textId="77777777" w:rsidR="00C65D35" w:rsidRPr="00C65D35" w:rsidRDefault="00C65D35" w:rsidP="00C65D35">
      <w:pPr>
        <w:ind w:firstLine="0"/>
        <w:rPr>
          <w:rFonts w:ascii="Times New Roman" w:hAnsi="Times New Roman" w:cs="Times New Roman"/>
          <w:noProof/>
          <w:color w:val="000000" w:themeColor="text2"/>
          <w:sz w:val="24"/>
        </w:rPr>
      </w:pPr>
    </w:p>
    <w:p w14:paraId="135E802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 id="editor-screen" class="screen card hidden"&gt;</w:t>
      </w:r>
    </w:p>
    <w:p w14:paraId="2B6641F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&lt;h2&gt;Create Quiz&lt;/h2&gt;</w:t>
      </w:r>
    </w:p>
    <w:p w14:paraId="0CFC66C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class="input-group"&gt;</w:t>
      </w:r>
    </w:p>
    <w:p w14:paraId="49FF00C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&lt;input type="text" id="q-input" placeholder="Type your question here..."&gt;</w:t>
      </w:r>
    </w:p>
    <w:p w14:paraId="56CCFBF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10EB761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class="editor-grid"&gt;</w:t>
      </w:r>
    </w:p>
    <w:p w14:paraId="341D589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&lt;input type="text" id="opt-0-in" placeholder="Red Option" class="input-red"&gt;</w:t>
      </w:r>
    </w:p>
    <w:p w14:paraId="64DD9B8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&lt;input type="text" id="opt-1-in" placeholder="Blue Option" class="input-blue"&gt;</w:t>
      </w:r>
    </w:p>
    <w:p w14:paraId="24A5A7F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&lt;input type="text" id="opt-2-in" placeholder="Yellow Option" class="input-yellow"&gt;</w:t>
      </w:r>
    </w:p>
    <w:p w14:paraId="0228D77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&lt;input type="text" id="opt-3-in" placeholder="Green Option" class="input-green"&gt;</w:t>
      </w:r>
    </w:p>
    <w:p w14:paraId="73DDCC6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1EF8BBF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&lt;label for="correct-opt"&gt;Select Correct Answer:&lt;/label&gt;</w:t>
      </w:r>
    </w:p>
    <w:p w14:paraId="47506E1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&lt;select id="correct-opt"&gt;</w:t>
      </w:r>
    </w:p>
    <w:p w14:paraId="739D37E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&lt;option value="0"&gt;Red Option&lt;/option&gt;</w:t>
      </w:r>
    </w:p>
    <w:p w14:paraId="7175C1C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&lt;option value="1"&gt;Blue Option&lt;/option&gt;</w:t>
      </w:r>
    </w:p>
    <w:p w14:paraId="4D97BFB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&lt;option value="2"&gt;Yellow Option&lt;/option&gt;</w:t>
      </w:r>
    </w:p>
    <w:p w14:paraId="51A1BF6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&lt;option value="3"&gt;Green Option&lt;/option&gt;</w:t>
      </w:r>
    </w:p>
    <w:p w14:paraId="4538543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&lt;/select&gt;</w:t>
      </w:r>
    </w:p>
    <w:p w14:paraId="1D03A99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class="action-buttons"&gt;</w:t>
      </w:r>
    </w:p>
    <w:p w14:paraId="308E812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class="btn-secondary" onclick="saveQuestion()"&gt;+ Add Question&lt;/button&gt;</w:t>
      </w:r>
    </w:p>
    <w:p w14:paraId="65FE0AA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class="btn-primary" id="start-session-btn" onclick="initSession('creator')" style="display:none;"&gt;Launch Quiz&lt;/button&gt;</w:t>
      </w:r>
    </w:p>
    <w:p w14:paraId="5DEAFC0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1AD2CF0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&lt;/section&gt;</w:t>
      </w:r>
    </w:p>
    <w:p w14:paraId="245D8535" w14:textId="77777777" w:rsidR="00C65D35" w:rsidRPr="00C65D35" w:rsidRDefault="00C65D35" w:rsidP="00C65D35">
      <w:pPr>
        <w:ind w:firstLine="0"/>
        <w:rPr>
          <w:rFonts w:ascii="Times New Roman" w:hAnsi="Times New Roman" w:cs="Times New Roman"/>
          <w:noProof/>
          <w:color w:val="000000" w:themeColor="text2"/>
          <w:sz w:val="24"/>
        </w:rPr>
      </w:pPr>
    </w:p>
    <w:p w14:paraId="32CBFC2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 id="host-lobby-screen" class="screen card hidden"&gt;</w:t>
      </w:r>
    </w:p>
    <w:p w14:paraId="56960D7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&lt;p class="subtitle"&gt;Join at &lt;strong&gt;quizlive.web.app&lt;/strong&gt; using PIN:&lt;/p&gt;</w:t>
      </w:r>
    </w:p>
    <w:p w14:paraId="55901E4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&lt;h1 id="lobby-pin-display" class="big-pin"&gt;---&lt;/h1&gt;</w:t>
      </w:r>
    </w:p>
    <w:p w14:paraId="14E711B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class="lobby-player-list" id="lobby-players"&gt;</w:t>
      </w:r>
    </w:p>
    <w:p w14:paraId="7F9E831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&lt;p&gt;Waiting for players...&lt;/p&gt;</w:t>
      </w:r>
    </w:p>
    <w:p w14:paraId="7F18411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608584C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class="btn-primary" onclick="startActualGame()"&gt;Start Game&lt;/button&gt;</w:t>
      </w:r>
    </w:p>
    <w:p w14:paraId="7D44223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&lt;/section&gt;</w:t>
      </w:r>
    </w:p>
    <w:p w14:paraId="39E12984" w14:textId="77777777" w:rsidR="00C65D35" w:rsidRPr="00C65D35" w:rsidRDefault="00C65D35" w:rsidP="00C65D35">
      <w:pPr>
        <w:ind w:firstLine="0"/>
        <w:rPr>
          <w:rFonts w:ascii="Times New Roman" w:hAnsi="Times New Roman" w:cs="Times New Roman"/>
          <w:noProof/>
          <w:color w:val="000000" w:themeColor="text2"/>
          <w:sz w:val="24"/>
        </w:rPr>
      </w:pPr>
    </w:p>
    <w:p w14:paraId="0E0273E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 id="host-game-screen" class="screen card hidden"&gt;</w:t>
      </w:r>
    </w:p>
    <w:p w14:paraId="0F258C0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class="host-header"&gt;</w:t>
      </w:r>
    </w:p>
    <w:p w14:paraId="2E7904D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&lt;span id="host-q-counter"&gt;Q: 1/5&lt;/span&gt;</w:t>
      </w:r>
    </w:p>
    <w:p w14:paraId="73BA827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&lt;span class="timer-badge" id="host-timer"&gt;10&lt;/span&gt;</w:t>
      </w:r>
    </w:p>
    <w:p w14:paraId="552C067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14FFF69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&lt;h2 id="host-question-text"&gt;Question Loading...&lt;/h2&gt;</w:t>
      </w:r>
    </w:p>
    <w:p w14:paraId="3AA3DB0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3B16125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class="chart-container"&gt;</w:t>
      </w:r>
    </w:p>
    <w:p w14:paraId="58C9ED3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class="bar-group"&gt;</w:t>
      </w:r>
    </w:p>
    <w:p w14:paraId="559F3D5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id="bar-0" class="bar opt-0"&gt;0&lt;/div&gt;</w:t>
      </w:r>
    </w:p>
    <w:p w14:paraId="5901EA7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&lt;span class="bar-label"&gt;Red&lt;/span&gt;</w:t>
      </w:r>
    </w:p>
    <w:p w14:paraId="398C63E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59E1166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class="bar-group"&gt;</w:t>
      </w:r>
    </w:p>
    <w:p w14:paraId="2B25D2A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id="bar-1" class="bar opt-1"&gt;0&lt;/div&gt;</w:t>
      </w:r>
    </w:p>
    <w:p w14:paraId="650E101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&lt;span class="bar-label"&gt;Blue&lt;/span&gt;</w:t>
      </w:r>
    </w:p>
    <w:p w14:paraId="678C965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176FE90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class="bar-group"&gt;</w:t>
      </w:r>
    </w:p>
    <w:p w14:paraId="3B4BD3E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id="bar-2" class="bar opt-2"&gt;0&lt;/div&gt;</w:t>
      </w:r>
    </w:p>
    <w:p w14:paraId="670D831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&lt;span class="bar-label"&gt;Yel&lt;/span&gt;</w:t>
      </w:r>
    </w:p>
    <w:p w14:paraId="0C6ABCF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75E0C8C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class="bar-group"&gt;</w:t>
      </w:r>
    </w:p>
    <w:p w14:paraId="4B83E4E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id="bar-3" class="bar opt-3"&gt;0&lt;/div&gt;</w:t>
      </w:r>
    </w:p>
    <w:p w14:paraId="1DF0F43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&lt;span class="bar-label"&gt;Grn&lt;/span&gt;</w:t>
      </w:r>
    </w:p>
    <w:p w14:paraId="3FD6BA3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2BB221E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6BCB598E" w14:textId="77777777" w:rsidR="00C65D35" w:rsidRPr="00C65D35" w:rsidRDefault="00C65D35" w:rsidP="00C65D35">
      <w:pPr>
        <w:ind w:firstLine="0"/>
        <w:rPr>
          <w:rFonts w:ascii="Times New Roman" w:hAnsi="Times New Roman" w:cs="Times New Roman"/>
          <w:noProof/>
          <w:color w:val="000000" w:themeColor="text2"/>
          <w:sz w:val="24"/>
        </w:rPr>
      </w:pPr>
    </w:p>
    <w:p w14:paraId="7337971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class="btn-primary" id="next-q-btn" onclick="nextQuestion()"&gt;Next Question&lt;/button&gt;</w:t>
      </w:r>
    </w:p>
    <w:p w14:paraId="36AC4CF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&lt;/section&gt;</w:t>
      </w:r>
    </w:p>
    <w:p w14:paraId="0B1139BC" w14:textId="77777777" w:rsidR="00C65D35" w:rsidRPr="00C65D35" w:rsidRDefault="00C65D35" w:rsidP="00C65D35">
      <w:pPr>
        <w:ind w:firstLine="0"/>
        <w:rPr>
          <w:rFonts w:ascii="Times New Roman" w:hAnsi="Times New Roman" w:cs="Times New Roman"/>
          <w:noProof/>
          <w:color w:val="000000" w:themeColor="text2"/>
          <w:sz w:val="24"/>
        </w:rPr>
      </w:pPr>
    </w:p>
    <w:p w14:paraId="2EE095E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 id="player-game-screen" class="screen card hidden"&gt;</w:t>
      </w:r>
    </w:p>
    <w:p w14:paraId="78E35FA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class="player-header"&gt;</w:t>
      </w:r>
    </w:p>
    <w:p w14:paraId="45D9BEB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id="player-score-display"&gt;Score: 0&lt;/div&gt;</w:t>
      </w:r>
    </w:p>
    <w:p w14:paraId="4D75868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id="player-timer-circle" class="timer-small"&gt;10&lt;/div&gt;</w:t>
      </w:r>
    </w:p>
    <w:p w14:paraId="30B60CE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531903E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01B7B1E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id="waiting-msg" class="hidden"&gt;</w:t>
      </w:r>
    </w:p>
    <w:p w14:paraId="7F309D7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&lt;h3&gt;Look at the host screen!&lt;/h3&gt;</w:t>
      </w:r>
    </w:p>
    <w:p w14:paraId="0716DBE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class="loader"&gt;&lt;/div&gt;</w:t>
      </w:r>
    </w:p>
    <w:p w14:paraId="12FF9B9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72FFD14E" w14:textId="77777777" w:rsidR="00C65D35" w:rsidRPr="00C65D35" w:rsidRDefault="00C65D35" w:rsidP="00C65D35">
      <w:pPr>
        <w:ind w:firstLine="0"/>
        <w:rPr>
          <w:rFonts w:ascii="Times New Roman" w:hAnsi="Times New Roman" w:cs="Times New Roman"/>
          <w:noProof/>
          <w:color w:val="000000" w:themeColor="text2"/>
          <w:sz w:val="24"/>
        </w:rPr>
      </w:pPr>
    </w:p>
    <w:p w14:paraId="5B0D900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&lt;div id="answer-grid" class="answer-grid"&gt;</w:t>
      </w:r>
    </w:p>
    <w:p w14:paraId="325C202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134A8BC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&lt;p id="feedback-msg"&gt;&lt;/p&gt;</w:t>
      </w:r>
    </w:p>
    <w:p w14:paraId="2DE124B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&lt;/section&gt;</w:t>
      </w:r>
    </w:p>
    <w:p w14:paraId="31495426" w14:textId="77777777" w:rsidR="00C65D35" w:rsidRPr="00C65D35" w:rsidRDefault="00C65D35" w:rsidP="00C65D35">
      <w:pPr>
        <w:ind w:firstLine="0"/>
        <w:rPr>
          <w:rFonts w:ascii="Times New Roman" w:hAnsi="Times New Roman" w:cs="Times New Roman"/>
          <w:noProof/>
          <w:color w:val="000000" w:themeColor="text2"/>
          <w:sz w:val="24"/>
        </w:rPr>
      </w:pPr>
    </w:p>
    <w:p w14:paraId="652DF1F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 id="result-screen" class="screen card hidden"&gt;</w:t>
      </w:r>
    </w:p>
    <w:p w14:paraId="2EA8B1D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&lt;h2&gt;</w:t>
      </w:r>
      <w:r w:rsidRPr="00C65D35">
        <w:rPr>
          <w:rFonts w:ascii="Segoe UI Emoji" w:hAnsi="Segoe UI Emoji" w:cs="Segoe UI Emoji"/>
          <w:noProof/>
          <w:color w:val="000000" w:themeColor="text2"/>
          <w:sz w:val="24"/>
        </w:rPr>
        <w:t>🏆</w:t>
      </w:r>
      <w:r w:rsidRPr="00C65D35">
        <w:rPr>
          <w:rFonts w:ascii="Times New Roman" w:hAnsi="Times New Roman" w:cs="Times New Roman"/>
          <w:noProof/>
          <w:color w:val="000000" w:themeColor="text2"/>
          <w:sz w:val="24"/>
        </w:rPr>
        <w:t xml:space="preserve"> Winner </w:t>
      </w:r>
      <w:r w:rsidRPr="00C65D35">
        <w:rPr>
          <w:rFonts w:ascii="Segoe UI Emoji" w:hAnsi="Segoe UI Emoji" w:cs="Segoe UI Emoji"/>
          <w:noProof/>
          <w:color w:val="000000" w:themeColor="text2"/>
          <w:sz w:val="24"/>
        </w:rPr>
        <w:t>🏆</w:t>
      </w:r>
      <w:r w:rsidRPr="00C65D35">
        <w:rPr>
          <w:rFonts w:ascii="Times New Roman" w:hAnsi="Times New Roman" w:cs="Times New Roman"/>
          <w:noProof/>
          <w:color w:val="000000" w:themeColor="text2"/>
          <w:sz w:val="24"/>
        </w:rPr>
        <w:t>&lt;/h2&gt;</w:t>
      </w:r>
    </w:p>
    <w:p w14:paraId="18BAD9B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id="winner-display"&gt;</w:t>
      </w:r>
    </w:p>
    <w:p w14:paraId="533F618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418D514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&lt;button class="btn-primary" onclick="location.reload()"&gt;Play Again&lt;/button&gt;</w:t>
      </w:r>
    </w:p>
    <w:p w14:paraId="65741DC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&lt;/section&gt;</w:t>
      </w:r>
    </w:p>
    <w:p w14:paraId="32A86232" w14:textId="77777777" w:rsidR="00C65D35" w:rsidRPr="00C65D35" w:rsidRDefault="00C65D35" w:rsidP="00C65D35">
      <w:pPr>
        <w:ind w:firstLine="0"/>
        <w:rPr>
          <w:rFonts w:ascii="Times New Roman" w:hAnsi="Times New Roman" w:cs="Times New Roman"/>
          <w:noProof/>
          <w:color w:val="000000" w:themeColor="text2"/>
          <w:sz w:val="24"/>
        </w:rPr>
      </w:pPr>
    </w:p>
    <w:p w14:paraId="00CBE36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&lt;/div&gt;</w:t>
      </w:r>
    </w:p>
    <w:p w14:paraId="28DF5B41" w14:textId="77777777" w:rsidR="00C65D35" w:rsidRPr="00C65D35" w:rsidRDefault="00C65D35" w:rsidP="00C65D35">
      <w:pPr>
        <w:ind w:firstLine="0"/>
        <w:rPr>
          <w:rFonts w:ascii="Times New Roman" w:hAnsi="Times New Roman" w:cs="Times New Roman"/>
          <w:noProof/>
          <w:color w:val="000000" w:themeColor="text2"/>
          <w:sz w:val="24"/>
        </w:rPr>
      </w:pPr>
    </w:p>
    <w:p w14:paraId="1BBCA3F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&lt;script src="script.js"&gt;&lt;/script&gt;</w:t>
      </w:r>
    </w:p>
    <w:p w14:paraId="2EEBB19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&lt;/body&gt;</w:t>
      </w:r>
    </w:p>
    <w:p w14:paraId="7C502676" w14:textId="0DCDF1B4"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&lt;/html&gt;</w:t>
      </w:r>
    </w:p>
    <w:p w14:paraId="722AAE54" w14:textId="77777777" w:rsidR="00C65D35" w:rsidRPr="00C65D35" w:rsidRDefault="00C65D35" w:rsidP="00C65D35">
      <w:pPr>
        <w:ind w:firstLine="0"/>
        <w:rPr>
          <w:rFonts w:ascii="Times New Roman" w:hAnsi="Times New Roman" w:cs="Times New Roman"/>
          <w:b/>
          <w:bCs/>
          <w:noProof/>
          <w:color w:val="000000" w:themeColor="text2"/>
          <w:sz w:val="24"/>
        </w:rPr>
      </w:pPr>
    </w:p>
    <w:p w14:paraId="5F13A8FA" w14:textId="01B404D9" w:rsidR="007B0B4F" w:rsidRPr="00C65D35" w:rsidRDefault="00C65D35" w:rsidP="00C65D35">
      <w:pPr>
        <w:ind w:firstLine="0"/>
        <w:rPr>
          <w:rFonts w:ascii="Times New Roman" w:hAnsi="Times New Roman" w:cs="Times New Roman"/>
          <w:b/>
          <w:bCs/>
          <w:noProof/>
          <w:color w:val="000000" w:themeColor="text2"/>
          <w:sz w:val="24"/>
        </w:rPr>
      </w:pPr>
      <w:r w:rsidRPr="00C65D35">
        <w:rPr>
          <w:rFonts w:ascii="Times New Roman" w:hAnsi="Times New Roman" w:cs="Times New Roman"/>
          <w:b/>
          <w:bCs/>
          <w:noProof/>
          <w:color w:val="000000" w:themeColor="text2"/>
          <w:sz w:val="24"/>
        </w:rPr>
        <w:t>JavaScript File Source Code</w:t>
      </w:r>
    </w:p>
    <w:p w14:paraId="019B02A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1. Firebase Config (Using provided keys)</w:t>
      </w:r>
    </w:p>
    <w:p w14:paraId="32C18AA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const firebaseConfig = {</w:t>
      </w:r>
    </w:p>
    <w:p w14:paraId="45EFDA5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apiKey: "AIzaSyDy6NACds1W1t-JKgII9nbeM8pvFIIiRgg",</w:t>
      </w:r>
    </w:p>
    <w:p w14:paraId="1D9731A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databaseURL: "https://quizgamewebapp-default-rtdb.firebaseio.com/",</w:t>
      </w:r>
    </w:p>
    <w:p w14:paraId="4C57A15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projectId: "quizgamewebapp",</w:t>
      </w:r>
    </w:p>
    <w:p w14:paraId="58D554C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0B215B4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firebase.initializeApp(firebaseConfig);</w:t>
      </w:r>
    </w:p>
    <w:p w14:paraId="19B6E97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const db = firebase.database();</w:t>
      </w:r>
    </w:p>
    <w:p w14:paraId="19264E33" w14:textId="77777777" w:rsidR="00C65D35" w:rsidRPr="00C65D35" w:rsidRDefault="00C65D35" w:rsidP="00C65D35">
      <w:pPr>
        <w:ind w:firstLine="0"/>
        <w:rPr>
          <w:rFonts w:ascii="Times New Roman" w:hAnsi="Times New Roman" w:cs="Times New Roman"/>
          <w:noProof/>
          <w:color w:val="000000" w:themeColor="text2"/>
          <w:sz w:val="24"/>
        </w:rPr>
      </w:pPr>
    </w:p>
    <w:p w14:paraId="6D92AC3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2. Global State</w:t>
      </w:r>
    </w:p>
    <w:p w14:paraId="2EE5312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let questions = [];</w:t>
      </w:r>
    </w:p>
    <w:p w14:paraId="299AFB6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let gameState = {</w:t>
      </w:r>
    </w:p>
    <w:p w14:paraId="39ACA47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role: null, // 'creator' or 'player'</w:t>
      </w:r>
    </w:p>
    <w:p w14:paraId="2F2F677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sessionId: null,</w:t>
      </w:r>
    </w:p>
    <w:p w14:paraId="48A0229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currentQuestionIndex: -1,</w:t>
      </w:r>
    </w:p>
    <w:p w14:paraId="425B816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score: 0,</w:t>
      </w:r>
    </w:p>
    <w:p w14:paraId="4B7F122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timer: 10,</w:t>
      </w:r>
    </w:p>
    <w:p w14:paraId="64E800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timerId: null,</w:t>
      </w:r>
    </w:p>
    <w:p w14:paraId="335D119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playerName: ""</w:t>
      </w:r>
    </w:p>
    <w:p w14:paraId="14790FB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035BF5D6" w14:textId="77777777" w:rsidR="00C65D35" w:rsidRPr="00C65D35" w:rsidRDefault="00C65D35" w:rsidP="00C65D35">
      <w:pPr>
        <w:ind w:firstLine="0"/>
        <w:rPr>
          <w:rFonts w:ascii="Times New Roman" w:hAnsi="Times New Roman" w:cs="Times New Roman"/>
          <w:noProof/>
          <w:color w:val="000000" w:themeColor="text2"/>
          <w:sz w:val="24"/>
        </w:rPr>
      </w:pPr>
    </w:p>
    <w:p w14:paraId="79F2C1D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UI NAVIGATION */</w:t>
      </w:r>
    </w:p>
    <w:p w14:paraId="71046B8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showScreen(screenId) {</w:t>
      </w:r>
    </w:p>
    <w:p w14:paraId="519D892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document.querySelectorAll('.screen').forEach(s =&gt; s.classList.add('hidden'));</w:t>
      </w:r>
    </w:p>
    <w:p w14:paraId="23A4AF0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document.getElementById(screenId).classList.remove('hidden');</w:t>
      </w:r>
    </w:p>
    <w:p w14:paraId="7FDABEE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05D9D82B" w14:textId="77777777" w:rsidR="00C65D35" w:rsidRPr="00C65D35" w:rsidRDefault="00C65D35" w:rsidP="00C65D35">
      <w:pPr>
        <w:ind w:firstLine="0"/>
        <w:rPr>
          <w:rFonts w:ascii="Times New Roman" w:hAnsi="Times New Roman" w:cs="Times New Roman"/>
          <w:noProof/>
          <w:color w:val="000000" w:themeColor="text2"/>
          <w:sz w:val="24"/>
        </w:rPr>
      </w:pPr>
    </w:p>
    <w:p w14:paraId="1146AB0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function setupJoinView() {</w:t>
      </w:r>
    </w:p>
    <w:p w14:paraId="5F1C41B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showScreen('join-screen');</w:t>
      </w:r>
    </w:p>
    <w:p w14:paraId="5A114A2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64571ACD" w14:textId="77777777" w:rsidR="00C65D35" w:rsidRPr="00C65D35" w:rsidRDefault="00C65D35" w:rsidP="00C65D35">
      <w:pPr>
        <w:ind w:firstLine="0"/>
        <w:rPr>
          <w:rFonts w:ascii="Times New Roman" w:hAnsi="Times New Roman" w:cs="Times New Roman"/>
          <w:noProof/>
          <w:color w:val="000000" w:themeColor="text2"/>
          <w:sz w:val="24"/>
        </w:rPr>
      </w:pPr>
    </w:p>
    <w:p w14:paraId="7CAC19B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CREATOR: QUESTION MANAGEMENT */</w:t>
      </w:r>
    </w:p>
    <w:p w14:paraId="71645DB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saveQuestion() {</w:t>
      </w:r>
    </w:p>
    <w:p w14:paraId="326D4C6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qText = document.getElementById('q-input').value;</w:t>
      </w:r>
    </w:p>
    <w:p w14:paraId="26196B3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opts = [</w:t>
      </w:r>
    </w:p>
    <w:p w14:paraId="38337F6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document.getElementById('opt-0-in').value,</w:t>
      </w:r>
    </w:p>
    <w:p w14:paraId="2AABDC3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document.getElementById('opt-1-in').value,</w:t>
      </w:r>
    </w:p>
    <w:p w14:paraId="1E2B707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document.getElementById('opt-2-in').value,</w:t>
      </w:r>
    </w:p>
    <w:p w14:paraId="03853F5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document.getElementById('opt-3-in').value</w:t>
      </w:r>
    </w:p>
    <w:p w14:paraId="29DBF7D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76BF1FD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1D361C5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if(!qText || !opts[0] || !opts[1]) {</w:t>
      </w:r>
    </w:p>
    <w:p w14:paraId="3FE9A17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alert("Enter a question and at least two options.");</w:t>
      </w:r>
    </w:p>
    <w:p w14:paraId="00E397F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return;</w:t>
      </w:r>
    </w:p>
    <w:p w14:paraId="36489FE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1B2AAF2B" w14:textId="77777777" w:rsidR="00C65D35" w:rsidRPr="00C65D35" w:rsidRDefault="00C65D35" w:rsidP="00C65D35">
      <w:pPr>
        <w:ind w:firstLine="0"/>
        <w:rPr>
          <w:rFonts w:ascii="Times New Roman" w:hAnsi="Times New Roman" w:cs="Times New Roman"/>
          <w:noProof/>
          <w:color w:val="000000" w:themeColor="text2"/>
          <w:sz w:val="24"/>
        </w:rPr>
      </w:pPr>
    </w:p>
    <w:p w14:paraId="4F8ED28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questions.push({</w:t>
      </w:r>
    </w:p>
    <w:p w14:paraId="35301B1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q: qText,</w:t>
      </w:r>
    </w:p>
    <w:p w14:paraId="118C90E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 opts,</w:t>
      </w:r>
    </w:p>
    <w:p w14:paraId="589FF3A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correct: parseInt(document.getElementById('correct-opt').value)</w:t>
      </w:r>
    </w:p>
    <w:p w14:paraId="0B53A35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w:t>
      </w:r>
    </w:p>
    <w:p w14:paraId="22AF0220" w14:textId="77777777" w:rsidR="00C65D35" w:rsidRPr="00C65D35" w:rsidRDefault="00C65D35" w:rsidP="00C65D35">
      <w:pPr>
        <w:ind w:firstLine="0"/>
        <w:rPr>
          <w:rFonts w:ascii="Times New Roman" w:hAnsi="Times New Roman" w:cs="Times New Roman"/>
          <w:noProof/>
          <w:color w:val="000000" w:themeColor="text2"/>
          <w:sz w:val="24"/>
        </w:rPr>
      </w:pPr>
    </w:p>
    <w:p w14:paraId="2EF149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Reset UI</w:t>
      </w:r>
    </w:p>
    <w:p w14:paraId="7992704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document.getElementById('q-input').value = "";</w:t>
      </w:r>
    </w:p>
    <w:p w14:paraId="01EB82C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document.querySelectorAll('.editor-grid input').forEach(i =&gt; i.value = "");</w:t>
      </w:r>
    </w:p>
    <w:p w14:paraId="430504B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document.getElementById('start-session-btn').style.display = "block";</w:t>
      </w:r>
    </w:p>
    <w:p w14:paraId="3292434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alert(`Saved! Total questions: ${questions.length}`);</w:t>
      </w:r>
    </w:p>
    <w:p w14:paraId="302B31F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0428954B" w14:textId="77777777" w:rsidR="00C65D35" w:rsidRPr="00C65D35" w:rsidRDefault="00C65D35" w:rsidP="00C65D35">
      <w:pPr>
        <w:ind w:firstLine="0"/>
        <w:rPr>
          <w:rFonts w:ascii="Times New Roman" w:hAnsi="Times New Roman" w:cs="Times New Roman"/>
          <w:noProof/>
          <w:color w:val="000000" w:themeColor="text2"/>
          <w:sz w:val="24"/>
        </w:rPr>
      </w:pPr>
    </w:p>
    <w:p w14:paraId="23F4197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SESSION INITIALIZATION */</w:t>
      </w:r>
    </w:p>
    <w:p w14:paraId="6680CA8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async function initSession(role) {</w:t>
      </w:r>
    </w:p>
    <w:p w14:paraId="75E7A6D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gameState.role = role;</w:t>
      </w:r>
    </w:p>
    <w:p w14:paraId="52F9611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440EDCD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Auth Check</w:t>
      </w:r>
    </w:p>
    <w:p w14:paraId="093A048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await firebase.auth().signInAnonymously();</w:t>
      </w:r>
    </w:p>
    <w:p w14:paraId="11CBCD1D" w14:textId="77777777" w:rsidR="00C65D35" w:rsidRPr="00C65D35" w:rsidRDefault="00C65D35" w:rsidP="00C65D35">
      <w:pPr>
        <w:ind w:firstLine="0"/>
        <w:rPr>
          <w:rFonts w:ascii="Times New Roman" w:hAnsi="Times New Roman" w:cs="Times New Roman"/>
          <w:noProof/>
          <w:color w:val="000000" w:themeColor="text2"/>
          <w:sz w:val="24"/>
        </w:rPr>
      </w:pPr>
    </w:p>
    <w:p w14:paraId="52889BD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 (role === 'creator') {</w:t>
      </w:r>
    </w:p>
    <w:p w14:paraId="5DD04E5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if(questions.length === 0) return alert("Create questions first!");</w:t>
      </w:r>
    </w:p>
    <w:p w14:paraId="1B595BE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4E26BA8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Generate a random 4-digit PIN</w:t>
      </w:r>
    </w:p>
    <w:p w14:paraId="3ECDB2B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gameState.sessionId = Math.floor(1000 + Math.random() * 9000).toString();</w:t>
      </w:r>
    </w:p>
    <w:p w14:paraId="744D033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498264A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Create Session in DB</w:t>
      </w:r>
    </w:p>
    <w:p w14:paraId="2A5C095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await db.ref(`sessions/${gameState.sessionId}`).set({</w:t>
      </w:r>
    </w:p>
    <w:p w14:paraId="27DF7B6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status: "lobby", // New state: Lobby</w:t>
      </w:r>
    </w:p>
    <w:p w14:paraId="438D7FE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questions: questions,</w:t>
      </w:r>
    </w:p>
    <w:p w14:paraId="26715D5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currentQuestion: -1,</w:t>
      </w:r>
    </w:p>
    <w:p w14:paraId="6616E64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timestamp: Date.now()</w:t>
      </w:r>
    </w:p>
    <w:p w14:paraId="178D7F4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2A576FFA" w14:textId="77777777" w:rsidR="00C65D35" w:rsidRPr="00C65D35" w:rsidRDefault="00C65D35" w:rsidP="00C65D35">
      <w:pPr>
        <w:ind w:firstLine="0"/>
        <w:rPr>
          <w:rFonts w:ascii="Times New Roman" w:hAnsi="Times New Roman" w:cs="Times New Roman"/>
          <w:noProof/>
          <w:color w:val="000000" w:themeColor="text2"/>
          <w:sz w:val="24"/>
        </w:rPr>
      </w:pPr>
    </w:p>
    <w:p w14:paraId="776F865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Show Lobby</w:t>
      </w:r>
    </w:p>
    <w:p w14:paraId="0C826EA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showScreen('host-lobby-screen');</w:t>
      </w:r>
    </w:p>
    <w:p w14:paraId="02DB166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document.getElementById('lobby-pin-display').innerText = gameState.sessionId;</w:t>
      </w:r>
    </w:p>
    <w:p w14:paraId="29F6D67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7D8F634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Listen for players joining in real-time</w:t>
      </w:r>
    </w:p>
    <w:p w14:paraId="00E0CB4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listenForPlayers();</w:t>
      </w:r>
    </w:p>
    <w:p w14:paraId="4AE22719" w14:textId="77777777" w:rsidR="00C65D35" w:rsidRPr="00C65D35" w:rsidRDefault="00C65D35" w:rsidP="00C65D35">
      <w:pPr>
        <w:ind w:firstLine="0"/>
        <w:rPr>
          <w:rFonts w:ascii="Times New Roman" w:hAnsi="Times New Roman" w:cs="Times New Roman"/>
          <w:noProof/>
          <w:color w:val="000000" w:themeColor="text2"/>
          <w:sz w:val="24"/>
        </w:rPr>
      </w:pPr>
    </w:p>
    <w:p w14:paraId="6102C38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else {</w:t>
      </w:r>
    </w:p>
    <w:p w14:paraId="4214B28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PLAYER FLOW</w:t>
      </w:r>
    </w:p>
    <w:p w14:paraId="2F1157E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gameState.playerName = document.getElementById('player-name').value;</w:t>
      </w:r>
    </w:p>
    <w:p w14:paraId="4767277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gameState.sessionId = document.getElementById('join-code').value;</w:t>
      </w:r>
    </w:p>
    <w:p w14:paraId="5B61F08C" w14:textId="77777777" w:rsidR="00C65D35" w:rsidRPr="00C65D35" w:rsidRDefault="00C65D35" w:rsidP="00C65D35">
      <w:pPr>
        <w:ind w:firstLine="0"/>
        <w:rPr>
          <w:rFonts w:ascii="Times New Roman" w:hAnsi="Times New Roman" w:cs="Times New Roman"/>
          <w:noProof/>
          <w:color w:val="000000" w:themeColor="text2"/>
          <w:sz w:val="24"/>
        </w:rPr>
      </w:pPr>
    </w:p>
    <w:p w14:paraId="57560F6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if(!gameState.playerName || !gameState.sessionId) return alert("Name and PIN required.");</w:t>
      </w:r>
    </w:p>
    <w:p w14:paraId="1B9A2635" w14:textId="77777777" w:rsidR="00C65D35" w:rsidRPr="00C65D35" w:rsidRDefault="00C65D35" w:rsidP="00C65D35">
      <w:pPr>
        <w:ind w:firstLine="0"/>
        <w:rPr>
          <w:rFonts w:ascii="Times New Roman" w:hAnsi="Times New Roman" w:cs="Times New Roman"/>
          <w:noProof/>
          <w:color w:val="000000" w:themeColor="text2"/>
          <w:sz w:val="24"/>
        </w:rPr>
      </w:pPr>
    </w:p>
    <w:p w14:paraId="03B88AC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Check if session exists</w:t>
      </w:r>
    </w:p>
    <w:p w14:paraId="59B0F81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sessionRef = db.ref(`sessions/${gameState.sessionId}`);</w:t>
      </w:r>
    </w:p>
    <w:p w14:paraId="752A779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const snapshot = await sessionRef.once('value');</w:t>
      </w:r>
    </w:p>
    <w:p w14:paraId="793B225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6CA143E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if(!snapshot.exists()) return alert("Invalid PIN");</w:t>
      </w:r>
    </w:p>
    <w:p w14:paraId="01B6450B" w14:textId="77777777" w:rsidR="00C65D35" w:rsidRPr="00C65D35" w:rsidRDefault="00C65D35" w:rsidP="00C65D35">
      <w:pPr>
        <w:ind w:firstLine="0"/>
        <w:rPr>
          <w:rFonts w:ascii="Times New Roman" w:hAnsi="Times New Roman" w:cs="Times New Roman"/>
          <w:noProof/>
          <w:color w:val="000000" w:themeColor="text2"/>
          <w:sz w:val="24"/>
        </w:rPr>
      </w:pPr>
    </w:p>
    <w:p w14:paraId="488367E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Add player to lobby</w:t>
      </w:r>
    </w:p>
    <w:p w14:paraId="7436BA0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await db.ref(`sessions/${gameState.sessionId}/players/${gameState.playerName}`).set({</w:t>
      </w:r>
    </w:p>
    <w:p w14:paraId="728B819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score: 0</w:t>
      </w:r>
    </w:p>
    <w:p w14:paraId="6CF7A98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742F0C2F" w14:textId="77777777" w:rsidR="00C65D35" w:rsidRPr="00C65D35" w:rsidRDefault="00C65D35" w:rsidP="00C65D35">
      <w:pPr>
        <w:ind w:firstLine="0"/>
        <w:rPr>
          <w:rFonts w:ascii="Times New Roman" w:hAnsi="Times New Roman" w:cs="Times New Roman"/>
          <w:noProof/>
          <w:color w:val="000000" w:themeColor="text2"/>
          <w:sz w:val="24"/>
        </w:rPr>
      </w:pPr>
    </w:p>
    <w:p w14:paraId="4BF3622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showScreen('player-game-screen');</w:t>
      </w:r>
    </w:p>
    <w:p w14:paraId="530A695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document.getElementById('answer-grid').innerHTML = "&lt;h3&gt;Waiting for host to start...&lt;/h3&gt;";</w:t>
      </w:r>
    </w:p>
    <w:p w14:paraId="5177CDE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7C23D41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Start listening to game state</w:t>
      </w:r>
    </w:p>
    <w:p w14:paraId="058C4BC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listenToGame();</w:t>
      </w:r>
    </w:p>
    <w:p w14:paraId="7243C77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2D48069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3F3160C4" w14:textId="77777777" w:rsidR="00C65D35" w:rsidRPr="00C65D35" w:rsidRDefault="00C65D35" w:rsidP="00C65D35">
      <w:pPr>
        <w:ind w:firstLine="0"/>
        <w:rPr>
          <w:rFonts w:ascii="Times New Roman" w:hAnsi="Times New Roman" w:cs="Times New Roman"/>
          <w:noProof/>
          <w:color w:val="000000" w:themeColor="text2"/>
          <w:sz w:val="24"/>
        </w:rPr>
      </w:pPr>
    </w:p>
    <w:p w14:paraId="645A027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HOST: LOBBY LOGIC */</w:t>
      </w:r>
    </w:p>
    <w:p w14:paraId="6C1E539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listenForPlayers() {</w:t>
      </w:r>
    </w:p>
    <w:p w14:paraId="6279D46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db.ref(`sessions/${gameState.sessionId}/players`).on('value', snapshot =&gt; {</w:t>
      </w:r>
    </w:p>
    <w:p w14:paraId="76D703C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list = document.getElementById('lobby-players');</w:t>
      </w:r>
    </w:p>
    <w:p w14:paraId="31B8F39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list.innerHTML = "";</w:t>
      </w:r>
    </w:p>
    <w:p w14:paraId="1F668D8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snapshot.forEach(child =&gt; {</w:t>
      </w:r>
    </w:p>
    <w:p w14:paraId="3C4F3B9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list.innerHTML += `&lt;span class="player-chip"&gt;${child.key}&lt;/span&gt;`;</w:t>
      </w:r>
    </w:p>
    <w:p w14:paraId="46AD223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7B073B9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5F865AA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4051E063" w14:textId="77777777" w:rsidR="00C65D35" w:rsidRPr="00C65D35" w:rsidRDefault="00C65D35" w:rsidP="00C65D35">
      <w:pPr>
        <w:ind w:firstLine="0"/>
        <w:rPr>
          <w:rFonts w:ascii="Times New Roman" w:hAnsi="Times New Roman" w:cs="Times New Roman"/>
          <w:noProof/>
          <w:color w:val="000000" w:themeColor="text2"/>
          <w:sz w:val="24"/>
        </w:rPr>
      </w:pPr>
    </w:p>
    <w:p w14:paraId="201A16A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startActualGame() {</w:t>
      </w:r>
    </w:p>
    <w:p w14:paraId="23E2B7B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Transition from Lobby to Active Game</w:t>
      </w:r>
    </w:p>
    <w:p w14:paraId="4BAFAFA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db.ref(`sessions/${gameState.sessionId}`).update({</w:t>
      </w:r>
    </w:p>
    <w:p w14:paraId="2DF2FD1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status: "active",</w:t>
      </w:r>
    </w:p>
    <w:p w14:paraId="5DE3A67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currentQuestion: 0 // Start Q1</w:t>
      </w:r>
    </w:p>
    <w:p w14:paraId="0175A73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199C416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showScreen('host-game-screen');</w:t>
      </w:r>
    </w:p>
    <w:p w14:paraId="1A86834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listenForHostLiveUpdates();</w:t>
      </w:r>
    </w:p>
    <w:p w14:paraId="3568401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loadHostQuestion(0);</w:t>
      </w:r>
    </w:p>
    <w:p w14:paraId="7B6F47A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771D7224" w14:textId="77777777" w:rsidR="00C65D35" w:rsidRPr="00C65D35" w:rsidRDefault="00C65D35" w:rsidP="00C65D35">
      <w:pPr>
        <w:ind w:firstLine="0"/>
        <w:rPr>
          <w:rFonts w:ascii="Times New Roman" w:hAnsi="Times New Roman" w:cs="Times New Roman"/>
          <w:noProof/>
          <w:color w:val="000000" w:themeColor="text2"/>
          <w:sz w:val="24"/>
        </w:rPr>
      </w:pPr>
    </w:p>
    <w:p w14:paraId="3FB0B53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HOST: LIVE GAME CONTROL */</w:t>
      </w:r>
    </w:p>
    <w:p w14:paraId="79247BE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listenForHostLiveUpdates() {</w:t>
      </w:r>
    </w:p>
    <w:p w14:paraId="07B2625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Listen for responses to update Bar Chart</w:t>
      </w:r>
    </w:p>
    <w:p w14:paraId="6172EB7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db.ref(`sessions/${gameState.sessionId}/responses`).on('value', snapshot =&gt; {</w:t>
      </w:r>
    </w:p>
    <w:p w14:paraId="10C0CC0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data = snapshot.val() || {};</w:t>
      </w:r>
    </w:p>
    <w:p w14:paraId="4F5F725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total = Object.values(data).reduce((a,b) =&gt; a+b, 0); // Total votes</w:t>
      </w:r>
    </w:p>
    <w:p w14:paraId="1BB373D7" w14:textId="77777777" w:rsidR="00C65D35" w:rsidRPr="00C65D35" w:rsidRDefault="00C65D35" w:rsidP="00C65D35">
      <w:pPr>
        <w:ind w:firstLine="0"/>
        <w:rPr>
          <w:rFonts w:ascii="Times New Roman" w:hAnsi="Times New Roman" w:cs="Times New Roman"/>
          <w:noProof/>
          <w:color w:val="000000" w:themeColor="text2"/>
          <w:sz w:val="24"/>
        </w:rPr>
      </w:pPr>
    </w:p>
    <w:p w14:paraId="4E6FC3F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for(let i=0; i&lt;4; i++) {</w:t>
      </w:r>
    </w:p>
    <w:p w14:paraId="30BDB1C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count = data[i] || 0;</w:t>
      </w:r>
    </w:p>
    <w:p w14:paraId="785ABB7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bar = document.getElementById(`bar-${i}`);</w:t>
      </w:r>
    </w:p>
    <w:p w14:paraId="4BD7CF8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Calculate percentage for height (Max 100%)</w:t>
      </w:r>
    </w:p>
    <w:p w14:paraId="31423AF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pct = total &gt; 0 ? (count / total) * 100 : 0;</w:t>
      </w:r>
    </w:p>
    <w:p w14:paraId="54DC573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240BACA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bar.style.height = `${pct}%`;</w:t>
      </w:r>
    </w:p>
    <w:p w14:paraId="6EEA84C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bar.innerText = count;</w:t>
      </w:r>
    </w:p>
    <w:p w14:paraId="35F50D3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15094DC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20FA823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45637D62" w14:textId="77777777" w:rsidR="00C65D35" w:rsidRPr="00C65D35" w:rsidRDefault="00C65D35" w:rsidP="00C65D35">
      <w:pPr>
        <w:ind w:firstLine="0"/>
        <w:rPr>
          <w:rFonts w:ascii="Times New Roman" w:hAnsi="Times New Roman" w:cs="Times New Roman"/>
          <w:noProof/>
          <w:color w:val="000000" w:themeColor="text2"/>
          <w:sz w:val="24"/>
        </w:rPr>
      </w:pPr>
    </w:p>
    <w:p w14:paraId="14CDF1E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loadHostQuestion(index) {</w:t>
      </w:r>
    </w:p>
    <w:p w14:paraId="3BC68BA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if(!questions[index]) return finishGame();</w:t>
      </w:r>
    </w:p>
    <w:p w14:paraId="4AE76F5D" w14:textId="77777777" w:rsidR="00C65D35" w:rsidRPr="00C65D35" w:rsidRDefault="00C65D35" w:rsidP="00C65D35">
      <w:pPr>
        <w:ind w:firstLine="0"/>
        <w:rPr>
          <w:rFonts w:ascii="Times New Roman" w:hAnsi="Times New Roman" w:cs="Times New Roman"/>
          <w:noProof/>
          <w:color w:val="000000" w:themeColor="text2"/>
          <w:sz w:val="24"/>
        </w:rPr>
      </w:pPr>
    </w:p>
    <w:p w14:paraId="2BA80E6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gameState.currentQuestionIndex = index;</w:t>
      </w:r>
    </w:p>
    <w:p w14:paraId="693CD05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q = questions[index];</w:t>
      </w:r>
    </w:p>
    <w:p w14:paraId="5D128F4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2C0F443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document.getElementById('host-question-text').innerText = q.q;</w:t>
      </w:r>
    </w:p>
    <w:p w14:paraId="60B835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document.getElementById('host-q-counter').innerText = `Q: ${index + 1}/${questions.length}`;</w:t>
      </w:r>
    </w:p>
    <w:p w14:paraId="15DE4CE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0C39368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    // Reset Chart</w:t>
      </w:r>
    </w:p>
    <w:p w14:paraId="09ED8F2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[0,1,2,3].forEach(i =&gt; {</w:t>
      </w:r>
    </w:p>
    <w:p w14:paraId="7999377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document.getElementById(`bar-${i}`).style.height = '0%';</w:t>
      </w:r>
    </w:p>
    <w:p w14:paraId="05F18C7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document.getElementById(`bar-${i}`).innerText = '0';</w:t>
      </w:r>
    </w:p>
    <w:p w14:paraId="1EA6D94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01EAFC33" w14:textId="77777777" w:rsidR="00C65D35" w:rsidRPr="00C65D35" w:rsidRDefault="00C65D35" w:rsidP="00C65D35">
      <w:pPr>
        <w:ind w:firstLine="0"/>
        <w:rPr>
          <w:rFonts w:ascii="Times New Roman" w:hAnsi="Times New Roman" w:cs="Times New Roman"/>
          <w:noProof/>
          <w:color w:val="000000" w:themeColor="text2"/>
          <w:sz w:val="24"/>
        </w:rPr>
      </w:pPr>
    </w:p>
    <w:p w14:paraId="2ED9DDD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Reset DB responses for this question</w:t>
      </w:r>
    </w:p>
    <w:p w14:paraId="772116A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db.ref(`sessions/${gameState.sessionId}/responses`).remove();</w:t>
      </w:r>
    </w:p>
    <w:p w14:paraId="4B6E7AA1" w14:textId="77777777" w:rsidR="00C65D35" w:rsidRPr="00C65D35" w:rsidRDefault="00C65D35" w:rsidP="00C65D35">
      <w:pPr>
        <w:ind w:firstLine="0"/>
        <w:rPr>
          <w:rFonts w:ascii="Times New Roman" w:hAnsi="Times New Roman" w:cs="Times New Roman"/>
          <w:noProof/>
          <w:color w:val="000000" w:themeColor="text2"/>
          <w:sz w:val="24"/>
        </w:rPr>
      </w:pPr>
    </w:p>
    <w:p w14:paraId="68633F7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runTimer('host-timer', () =&gt; {</w:t>
      </w:r>
    </w:p>
    <w:p w14:paraId="42859A6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Optional: Reveal answer on host screen automatically</w:t>
      </w:r>
    </w:p>
    <w:p w14:paraId="1A8259A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15B5765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6D8AB7CE" w14:textId="77777777" w:rsidR="00C65D35" w:rsidRPr="00C65D35" w:rsidRDefault="00C65D35" w:rsidP="00C65D35">
      <w:pPr>
        <w:ind w:firstLine="0"/>
        <w:rPr>
          <w:rFonts w:ascii="Times New Roman" w:hAnsi="Times New Roman" w:cs="Times New Roman"/>
          <w:noProof/>
          <w:color w:val="000000" w:themeColor="text2"/>
          <w:sz w:val="24"/>
        </w:rPr>
      </w:pPr>
    </w:p>
    <w:p w14:paraId="7DBA5AD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nextQuestion() {</w:t>
      </w:r>
    </w:p>
    <w:p w14:paraId="713CA20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nextIdx = gameState.currentQuestionIndex + 1;</w:t>
      </w:r>
    </w:p>
    <w:p w14:paraId="3E20ED5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if(nextIdx &gt;= questions.length) {</w:t>
      </w:r>
    </w:p>
    <w:p w14:paraId="103DF3C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finishGame();</w:t>
      </w:r>
    </w:p>
    <w:p w14:paraId="33BD021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else {</w:t>
      </w:r>
    </w:p>
    <w:p w14:paraId="7505F11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db.ref(`sessions/${gameState.sessionId}`).update({ currentQuestion: nextIdx });</w:t>
      </w:r>
    </w:p>
    <w:p w14:paraId="7FFDE24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loadHostQuestion(nextIdx);</w:t>
      </w:r>
    </w:p>
    <w:p w14:paraId="49DFAEF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2548117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58D31D55" w14:textId="77777777" w:rsidR="00C65D35" w:rsidRPr="00C65D35" w:rsidRDefault="00C65D35" w:rsidP="00C65D35">
      <w:pPr>
        <w:ind w:firstLine="0"/>
        <w:rPr>
          <w:rFonts w:ascii="Times New Roman" w:hAnsi="Times New Roman" w:cs="Times New Roman"/>
          <w:noProof/>
          <w:color w:val="000000" w:themeColor="text2"/>
          <w:sz w:val="24"/>
        </w:rPr>
      </w:pPr>
    </w:p>
    <w:p w14:paraId="36191F9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PLAYER: GAME LOGIC */</w:t>
      </w:r>
    </w:p>
    <w:p w14:paraId="7CDCE7C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listenToGame() {</w:t>
      </w:r>
    </w:p>
    <w:p w14:paraId="41B4789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db.ref(`sessions/${gameState.sessionId}`).on('value', snapshot =&gt; {</w:t>
      </w:r>
    </w:p>
    <w:p w14:paraId="4381F9D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data = snapshot.val();</w:t>
      </w:r>
    </w:p>
    <w:p w14:paraId="6C5B6D0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if(!data) return;</w:t>
      </w:r>
    </w:p>
    <w:p w14:paraId="0A73566E" w14:textId="77777777" w:rsidR="00C65D35" w:rsidRPr="00C65D35" w:rsidRDefault="00C65D35" w:rsidP="00C65D35">
      <w:pPr>
        <w:ind w:firstLine="0"/>
        <w:rPr>
          <w:rFonts w:ascii="Times New Roman" w:hAnsi="Times New Roman" w:cs="Times New Roman"/>
          <w:noProof/>
          <w:color w:val="000000" w:themeColor="text2"/>
          <w:sz w:val="24"/>
        </w:rPr>
      </w:pPr>
    </w:p>
    <w:p w14:paraId="05C7713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1. Check for Game Over</w:t>
      </w:r>
    </w:p>
    <w:p w14:paraId="4F4DECE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if(data.status === "finished") {</w:t>
      </w:r>
    </w:p>
    <w:p w14:paraId="7B85D85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showResults(data.winner);</w:t>
      </w:r>
    </w:p>
    <w:p w14:paraId="58C988E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return;</w:t>
      </w:r>
    </w:p>
    <w:p w14:paraId="4696C7B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217956C2" w14:textId="77777777" w:rsidR="00C65D35" w:rsidRPr="00C65D35" w:rsidRDefault="00C65D35" w:rsidP="00C65D35">
      <w:pPr>
        <w:ind w:firstLine="0"/>
        <w:rPr>
          <w:rFonts w:ascii="Times New Roman" w:hAnsi="Times New Roman" w:cs="Times New Roman"/>
          <w:noProof/>
          <w:color w:val="000000" w:themeColor="text2"/>
          <w:sz w:val="24"/>
        </w:rPr>
      </w:pPr>
    </w:p>
    <w:p w14:paraId="470213B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2. Load New Question</w:t>
      </w:r>
    </w:p>
    <w:p w14:paraId="35BA1E2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if(data.currentQuestion !== undefined &amp;&amp; data.currentQuestion !== gameState.currentQuestionIndex) {</w:t>
      </w:r>
    </w:p>
    <w:p w14:paraId="4023A87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gameState.currentQuestionIndex = data.currentQuestion;</w:t>
      </w:r>
    </w:p>
    <w:p w14:paraId="3303B9F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questions = data.questions; // Sync questions</w:t>
      </w:r>
    </w:p>
    <w:p w14:paraId="3101606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renderPlayerQuestion(data.questions[data.currentQuestion]);</w:t>
      </w:r>
    </w:p>
    <w:p w14:paraId="1CDBB04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33054B8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6D2EA64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31ADA26C" w14:textId="77777777" w:rsidR="00C65D35" w:rsidRPr="00C65D35" w:rsidRDefault="00C65D35" w:rsidP="00C65D35">
      <w:pPr>
        <w:ind w:firstLine="0"/>
        <w:rPr>
          <w:rFonts w:ascii="Times New Roman" w:hAnsi="Times New Roman" w:cs="Times New Roman"/>
          <w:noProof/>
          <w:color w:val="000000" w:themeColor="text2"/>
          <w:sz w:val="24"/>
        </w:rPr>
      </w:pPr>
    </w:p>
    <w:p w14:paraId="6D3CDEB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function renderPlayerQuestion(qData) {</w:t>
      </w:r>
    </w:p>
    <w:p w14:paraId="5339691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grid = document.getElementById('answer-grid');</w:t>
      </w:r>
    </w:p>
    <w:p w14:paraId="5C80E02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grid.innerHTML = '';</w:t>
      </w:r>
    </w:p>
    <w:p w14:paraId="5723573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document.getElementById('feedback-msg').innerText = "";</w:t>
      </w:r>
    </w:p>
    <w:p w14:paraId="01D58AD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783AF90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Show waiting animation logic could go here if using "Show Question" vs "Show Answers" states</w:t>
      </w:r>
    </w:p>
    <w:p w14:paraId="09701C2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2CF4946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qData.a.forEach((opt, idx) =&gt; {</w:t>
      </w:r>
    </w:p>
    <w:p w14:paraId="3DEF036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if(opt !== "---") { // Filter empty options</w:t>
      </w:r>
    </w:p>
    <w:p w14:paraId="156225D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btn = document.createElement('button');</w:t>
      </w:r>
    </w:p>
    <w:p w14:paraId="71517A8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btn.className = `answer-opt opt-${idx}`;</w:t>
      </w:r>
    </w:p>
    <w:p w14:paraId="5DD637F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btn.innerText = opt; // In Kahoot usually shapes, but here text</w:t>
      </w:r>
    </w:p>
    <w:p w14:paraId="7E2E4EC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btn.onclick = () =&gt; submitAnswer(idx, qData.correct);</w:t>
      </w:r>
    </w:p>
    <w:p w14:paraId="51921EA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grid.appendChild(btn);</w:t>
      </w:r>
    </w:p>
    <w:p w14:paraId="6DAE18F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4B00E66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7C946851" w14:textId="77777777" w:rsidR="00C65D35" w:rsidRPr="00C65D35" w:rsidRDefault="00C65D35" w:rsidP="00C65D35">
      <w:pPr>
        <w:ind w:firstLine="0"/>
        <w:rPr>
          <w:rFonts w:ascii="Times New Roman" w:hAnsi="Times New Roman" w:cs="Times New Roman"/>
          <w:noProof/>
          <w:color w:val="000000" w:themeColor="text2"/>
          <w:sz w:val="24"/>
        </w:rPr>
      </w:pPr>
    </w:p>
    <w:p w14:paraId="6472D64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runTimer('player-timer-circle', () =&gt; {</w:t>
      </w:r>
    </w:p>
    <w:p w14:paraId="2493162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document.querySelectorAll('.answer-opt').forEach(b =&gt; b.disabled = true);</w:t>
      </w:r>
    </w:p>
    <w:p w14:paraId="39C6483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06CC27B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611D5061" w14:textId="77777777" w:rsidR="00C65D35" w:rsidRPr="00C65D35" w:rsidRDefault="00C65D35" w:rsidP="00C65D35">
      <w:pPr>
        <w:ind w:firstLine="0"/>
        <w:rPr>
          <w:rFonts w:ascii="Times New Roman" w:hAnsi="Times New Roman" w:cs="Times New Roman"/>
          <w:noProof/>
          <w:color w:val="000000" w:themeColor="text2"/>
          <w:sz w:val="24"/>
        </w:rPr>
      </w:pPr>
    </w:p>
    <w:p w14:paraId="3CA1877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function submitAnswer(idx, correctIdx) {</w:t>
      </w:r>
    </w:p>
    <w:p w14:paraId="1BD674C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Disable buttons</w:t>
      </w:r>
    </w:p>
    <w:p w14:paraId="0D4A2DD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document.querySelectorAll('.answer-opt').forEach(b =&gt; b.disabled = true);</w:t>
      </w:r>
    </w:p>
    <w:p w14:paraId="71CD5224" w14:textId="77777777" w:rsidR="00C65D35" w:rsidRPr="00C65D35" w:rsidRDefault="00C65D35" w:rsidP="00C65D35">
      <w:pPr>
        <w:ind w:firstLine="0"/>
        <w:rPr>
          <w:rFonts w:ascii="Times New Roman" w:hAnsi="Times New Roman" w:cs="Times New Roman"/>
          <w:noProof/>
          <w:color w:val="000000" w:themeColor="text2"/>
          <w:sz w:val="24"/>
        </w:rPr>
      </w:pPr>
    </w:p>
    <w:p w14:paraId="6CD5226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isCorrect = (idx === correctIdx);</w:t>
      </w:r>
    </w:p>
    <w:p w14:paraId="4795452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feedback = document.getElementById('feedback-msg');</w:t>
      </w:r>
    </w:p>
    <w:p w14:paraId="448A8F2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12A2CEE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if(isCorrect) {</w:t>
      </w:r>
    </w:p>
    <w:p w14:paraId="0AE7E71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Calculate Score: (Score= 50+ (Time remaining * 100))</w:t>
      </w:r>
    </w:p>
    <w:p w14:paraId="7D99CE5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const points = (gameState.timer * 100) + 50; </w:t>
      </w:r>
    </w:p>
    <w:p w14:paraId="108D25F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gameState.score += points;</w:t>
      </w:r>
    </w:p>
    <w:p w14:paraId="11F71AA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feedback.innerText = "Correct! +" + points;</w:t>
      </w:r>
    </w:p>
    <w:p w14:paraId="4FC7286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feedback.style.color = "var(--green)";</w:t>
      </w:r>
    </w:p>
    <w:p w14:paraId="2666C5A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4FBA3CC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Update Score in DB</w:t>
      </w:r>
    </w:p>
    <w:p w14:paraId="36BADB0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db.ref(`sessions/${gameState.sessionId}/players/${gameState.playerName}/score`).set(gameState.score);</w:t>
      </w:r>
    </w:p>
    <w:p w14:paraId="3971D75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else {</w:t>
      </w:r>
    </w:p>
    <w:p w14:paraId="5F5DF93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feedback.innerText = "Incorrect!";</w:t>
      </w:r>
    </w:p>
    <w:p w14:paraId="332FAFE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feedback.style.color = "var(--red)";</w:t>
      </w:r>
    </w:p>
    <w:p w14:paraId="477C8F8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109B20FC" w14:textId="77777777" w:rsidR="00C65D35" w:rsidRPr="00C65D35" w:rsidRDefault="00C65D35" w:rsidP="00C65D35">
      <w:pPr>
        <w:ind w:firstLine="0"/>
        <w:rPr>
          <w:rFonts w:ascii="Times New Roman" w:hAnsi="Times New Roman" w:cs="Times New Roman"/>
          <w:noProof/>
          <w:color w:val="000000" w:themeColor="text2"/>
          <w:sz w:val="24"/>
        </w:rPr>
      </w:pPr>
    </w:p>
    <w:p w14:paraId="2A4D2F7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document.getElementById('player-score-display').innerText = `Score: ${gameState.score}`;</w:t>
      </w:r>
    </w:p>
    <w:p w14:paraId="6E2228B0" w14:textId="77777777" w:rsidR="00C65D35" w:rsidRPr="00C65D35" w:rsidRDefault="00C65D35" w:rsidP="00C65D35">
      <w:pPr>
        <w:ind w:firstLine="0"/>
        <w:rPr>
          <w:rFonts w:ascii="Times New Roman" w:hAnsi="Times New Roman" w:cs="Times New Roman"/>
          <w:noProof/>
          <w:color w:val="000000" w:themeColor="text2"/>
          <w:sz w:val="24"/>
        </w:rPr>
      </w:pPr>
    </w:p>
    <w:p w14:paraId="2F7FE6F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Record response count for Host Graph</w:t>
      </w:r>
    </w:p>
    <w:p w14:paraId="58CB80E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db.ref(`sessions/${gameState.sessionId}/responses/${idx}`).transaction(val =&gt; (val || 0) + 1);</w:t>
      </w:r>
    </w:p>
    <w:p w14:paraId="121CA6C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70364AF2" w14:textId="77777777" w:rsidR="00C65D35" w:rsidRPr="00C65D35" w:rsidRDefault="00C65D35" w:rsidP="00C65D35">
      <w:pPr>
        <w:ind w:firstLine="0"/>
        <w:rPr>
          <w:rFonts w:ascii="Times New Roman" w:hAnsi="Times New Roman" w:cs="Times New Roman"/>
          <w:noProof/>
          <w:color w:val="000000" w:themeColor="text2"/>
          <w:sz w:val="24"/>
        </w:rPr>
      </w:pPr>
    </w:p>
    <w:p w14:paraId="6DE62A6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SHARED UTILS */</w:t>
      </w:r>
    </w:p>
    <w:p w14:paraId="31F4F73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runTimer(elemId, onFinish) {</w:t>
      </w:r>
    </w:p>
    <w:p w14:paraId="1DBC344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gameState.timer = 10;</w:t>
      </w:r>
    </w:p>
    <w:p w14:paraId="582E259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el = document.getElementById(elemId);</w:t>
      </w:r>
    </w:p>
    <w:p w14:paraId="7D65DD1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if(el) el.innerText = 10;</w:t>
      </w:r>
    </w:p>
    <w:p w14:paraId="47E07CA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0A1AC15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if(gameState.timerId) clearInterval(gameState.timerId);</w:t>
      </w:r>
    </w:p>
    <w:p w14:paraId="3F78536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0623F7E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gameState.timerId = setInterval(() =&gt; {</w:t>
      </w:r>
    </w:p>
    <w:p w14:paraId="2CEAF55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gameState.timer--;</w:t>
      </w:r>
    </w:p>
    <w:p w14:paraId="4CD31E4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if(el) el.innerText = gameState.timer;</w:t>
      </w:r>
    </w:p>
    <w:p w14:paraId="5A3DD73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117767F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if(gameState.timer &lt;= 0) {</w:t>
      </w:r>
    </w:p>
    <w:p w14:paraId="2CDC9E5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clearInterval(gameState.timerId);</w:t>
      </w:r>
    </w:p>
    <w:p w14:paraId="26B426A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if(onFinish) onFinish();</w:t>
      </w:r>
    </w:p>
    <w:p w14:paraId="683AEE5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37D56E9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1000);</w:t>
      </w:r>
    </w:p>
    <w:p w14:paraId="1201916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61339C0B" w14:textId="77777777" w:rsidR="00C65D35" w:rsidRPr="00C65D35" w:rsidRDefault="00C65D35" w:rsidP="00C65D35">
      <w:pPr>
        <w:ind w:firstLine="0"/>
        <w:rPr>
          <w:rFonts w:ascii="Times New Roman" w:hAnsi="Times New Roman" w:cs="Times New Roman"/>
          <w:noProof/>
          <w:color w:val="000000" w:themeColor="text2"/>
          <w:sz w:val="24"/>
        </w:rPr>
      </w:pPr>
    </w:p>
    <w:p w14:paraId="13F62F5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END GAME */</w:t>
      </w:r>
    </w:p>
    <w:p w14:paraId="66839C55"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async function finishGame() {</w:t>
      </w:r>
    </w:p>
    <w:p w14:paraId="621166C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HOST calculates winner to ensure single source of truth</w:t>
      </w:r>
    </w:p>
    <w:p w14:paraId="50A0004F"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playersRef = db.ref(`sessions/${gameState.sessionId}/players`);</w:t>
      </w:r>
    </w:p>
    <w:p w14:paraId="2538BCC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snap = await playersRef.once('value');</w:t>
      </w:r>
    </w:p>
    <w:p w14:paraId="0CADFAB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let bestPlayer = "No One";</w:t>
      </w:r>
    </w:p>
    <w:p w14:paraId="0978776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let maxScore = -1;</w:t>
      </w:r>
    </w:p>
    <w:p w14:paraId="6D898F58" w14:textId="77777777" w:rsidR="00C65D35" w:rsidRPr="00C65D35" w:rsidRDefault="00C65D35" w:rsidP="00C65D35">
      <w:pPr>
        <w:ind w:firstLine="0"/>
        <w:rPr>
          <w:rFonts w:ascii="Times New Roman" w:hAnsi="Times New Roman" w:cs="Times New Roman"/>
          <w:noProof/>
          <w:color w:val="000000" w:themeColor="text2"/>
          <w:sz w:val="24"/>
        </w:rPr>
      </w:pPr>
    </w:p>
    <w:p w14:paraId="514D1682"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snap.forEach(p =&gt; {</w:t>
      </w:r>
    </w:p>
    <w:p w14:paraId="156556A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if(p.val().score &gt; maxScore) {</w:t>
      </w:r>
    </w:p>
    <w:p w14:paraId="6BBA7EA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maxScore = p.val().score;</w:t>
      </w:r>
    </w:p>
    <w:p w14:paraId="6C992CF9"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bestPlayer = p.key;</w:t>
      </w:r>
    </w:p>
    <w:p w14:paraId="4B5F2CB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1D44383D"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5D2E2D03" w14:textId="77777777" w:rsidR="00C65D35" w:rsidRPr="00C65D35" w:rsidRDefault="00C65D35" w:rsidP="00C65D35">
      <w:pPr>
        <w:ind w:firstLine="0"/>
        <w:rPr>
          <w:rFonts w:ascii="Times New Roman" w:hAnsi="Times New Roman" w:cs="Times New Roman"/>
          <w:noProof/>
          <w:color w:val="000000" w:themeColor="text2"/>
          <w:sz w:val="24"/>
        </w:rPr>
      </w:pPr>
    </w:p>
    <w:p w14:paraId="4F81B66A"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Write winner to DB so all players see it</w:t>
      </w:r>
    </w:p>
    <w:p w14:paraId="3E3FD0A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await db.ref(`sessions/${gameState.sessionId}`).update({</w:t>
      </w:r>
    </w:p>
    <w:p w14:paraId="31358AB0"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status: "finished",</w:t>
      </w:r>
    </w:p>
    <w:p w14:paraId="6E1655DB"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winner: { name: bestPlayer, score: maxScore }</w:t>
      </w:r>
    </w:p>
    <w:p w14:paraId="69E89D2E"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1BE2D9D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68CB9E5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showResults({ name: bestPlayer, score: maxScore });</w:t>
      </w:r>
    </w:p>
    <w:p w14:paraId="668640E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lastRenderedPageBreak/>
        <w:t>}</w:t>
      </w:r>
    </w:p>
    <w:p w14:paraId="4774BAD4" w14:textId="77777777" w:rsidR="00C65D35" w:rsidRPr="00C65D35" w:rsidRDefault="00C65D35" w:rsidP="00C65D35">
      <w:pPr>
        <w:ind w:firstLine="0"/>
        <w:rPr>
          <w:rFonts w:ascii="Times New Roman" w:hAnsi="Times New Roman" w:cs="Times New Roman"/>
          <w:noProof/>
          <w:color w:val="000000" w:themeColor="text2"/>
          <w:sz w:val="24"/>
        </w:rPr>
      </w:pPr>
    </w:p>
    <w:p w14:paraId="643039D8"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function showResults(winnerObj) {</w:t>
      </w:r>
    </w:p>
    <w:p w14:paraId="292803B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showScreen('result-screen');</w:t>
      </w:r>
    </w:p>
    <w:p w14:paraId="7F233AB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const container = document.getElementById('winner-display');</w:t>
      </w:r>
    </w:p>
    <w:p w14:paraId="058FE037"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w:t>
      </w:r>
    </w:p>
    <w:p w14:paraId="7B9942C4"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 If passed directly or waiting for DB update</w:t>
      </w:r>
    </w:p>
    <w:p w14:paraId="41A36086"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xml:space="preserve">    if(!winnerObj) return; </w:t>
      </w:r>
    </w:p>
    <w:p w14:paraId="33BAD051" w14:textId="77777777" w:rsidR="00C65D35" w:rsidRPr="00C65D35" w:rsidRDefault="00C65D35" w:rsidP="00C65D35">
      <w:pPr>
        <w:ind w:firstLine="0"/>
        <w:rPr>
          <w:rFonts w:ascii="Times New Roman" w:hAnsi="Times New Roman" w:cs="Times New Roman"/>
          <w:noProof/>
          <w:color w:val="000000" w:themeColor="text2"/>
          <w:sz w:val="24"/>
        </w:rPr>
      </w:pPr>
    </w:p>
    <w:p w14:paraId="20D692E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container.innerHTML = `</w:t>
      </w:r>
    </w:p>
    <w:p w14:paraId="62CDD1AC"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&lt;div style="font-size: 5rem"&gt;</w:t>
      </w:r>
      <w:r w:rsidRPr="00C65D35">
        <w:rPr>
          <w:rFonts w:ascii="Segoe UI Emoji" w:hAnsi="Segoe UI Emoji" w:cs="Segoe UI Emoji"/>
          <w:noProof/>
          <w:color w:val="000000" w:themeColor="text2"/>
          <w:sz w:val="24"/>
        </w:rPr>
        <w:t>👑</w:t>
      </w:r>
      <w:r w:rsidRPr="00C65D35">
        <w:rPr>
          <w:rFonts w:ascii="Times New Roman" w:hAnsi="Times New Roman" w:cs="Times New Roman"/>
          <w:noProof/>
          <w:color w:val="000000" w:themeColor="text2"/>
          <w:sz w:val="24"/>
        </w:rPr>
        <w:t>&lt;/div&gt;</w:t>
      </w:r>
    </w:p>
    <w:p w14:paraId="0CF1B111"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&lt;h1 style="font-size: 3rem"&gt;${winnerObj.name || winnerObj}&lt;/h1&gt;</w:t>
      </w:r>
    </w:p>
    <w:p w14:paraId="2F229D2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&lt;h3&gt;Score: ${winnerObj.score || 0}&lt;/h3&gt;</w:t>
      </w:r>
    </w:p>
    <w:p w14:paraId="5DF317E3" w14:textId="77777777"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    `;</w:t>
      </w:r>
    </w:p>
    <w:p w14:paraId="0B467798" w14:textId="72E30F52" w:rsidR="00C65D35" w:rsidRPr="00C65D35" w:rsidRDefault="00C65D35" w:rsidP="00C65D35">
      <w:pPr>
        <w:ind w:firstLine="0"/>
        <w:rPr>
          <w:rFonts w:ascii="Times New Roman" w:hAnsi="Times New Roman" w:cs="Times New Roman"/>
          <w:noProof/>
          <w:color w:val="000000" w:themeColor="text2"/>
          <w:sz w:val="24"/>
        </w:rPr>
      </w:pPr>
      <w:r w:rsidRPr="00C65D35">
        <w:rPr>
          <w:rFonts w:ascii="Times New Roman" w:hAnsi="Times New Roman" w:cs="Times New Roman"/>
          <w:noProof/>
          <w:color w:val="000000" w:themeColor="text2"/>
          <w:sz w:val="24"/>
        </w:rPr>
        <w:t>}</w:t>
      </w:r>
    </w:p>
    <w:p w14:paraId="7016F2BD" w14:textId="77777777" w:rsidR="00C65D35" w:rsidRPr="00C65D35" w:rsidRDefault="00C65D35" w:rsidP="00C65D35">
      <w:pPr>
        <w:ind w:firstLine="0"/>
        <w:rPr>
          <w:rFonts w:ascii="Times New Roman" w:hAnsi="Times New Roman" w:cs="Times New Roman"/>
          <w:noProof/>
          <w:color w:val="000000" w:themeColor="text2"/>
          <w:sz w:val="24"/>
        </w:rPr>
      </w:pPr>
    </w:p>
    <w:sectPr w:rsidR="00C65D35" w:rsidRPr="00C65D35" w:rsidSect="0032436E">
      <w:headerReference w:type="even" r:id="rId13"/>
      <w:headerReference w:type="default" r:id="rId14"/>
      <w:footerReference w:type="even" r:id="rId15"/>
      <w:footerReference w:type="default" r:id="rId16"/>
      <w:headerReference w:type="first" r:id="rId17"/>
      <w:footerReference w:type="first" r:id="rId18"/>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70D4" w14:textId="77777777" w:rsidR="00727EEC" w:rsidRDefault="00727EEC">
      <w:pPr>
        <w:spacing w:line="240" w:lineRule="auto"/>
      </w:pPr>
      <w:r>
        <w:separator/>
      </w:r>
    </w:p>
    <w:p w14:paraId="42F043EA" w14:textId="77777777" w:rsidR="00727EEC" w:rsidRDefault="00727EEC"/>
  </w:endnote>
  <w:endnote w:type="continuationSeparator" w:id="0">
    <w:p w14:paraId="06F6C1CA" w14:textId="77777777" w:rsidR="00727EEC" w:rsidRDefault="00727EEC">
      <w:pPr>
        <w:spacing w:line="240" w:lineRule="auto"/>
      </w:pPr>
      <w:r>
        <w:continuationSeparator/>
      </w:r>
    </w:p>
    <w:p w14:paraId="43752046" w14:textId="77777777" w:rsidR="00727EEC" w:rsidRDefault="00727E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622A3" w14:textId="77777777" w:rsidR="0032436E" w:rsidRDefault="003243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93F59" w14:textId="77777777" w:rsidR="0032436E" w:rsidRDefault="0032436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E27AB" w14:textId="77777777" w:rsidR="0032436E" w:rsidRDefault="003243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10156" w14:textId="77777777" w:rsidR="00727EEC" w:rsidRDefault="00727EEC">
      <w:pPr>
        <w:spacing w:line="240" w:lineRule="auto"/>
      </w:pPr>
      <w:r>
        <w:separator/>
      </w:r>
    </w:p>
    <w:p w14:paraId="06DCEB54" w14:textId="77777777" w:rsidR="00727EEC" w:rsidRDefault="00727EEC"/>
  </w:footnote>
  <w:footnote w:type="continuationSeparator" w:id="0">
    <w:p w14:paraId="08B86C98" w14:textId="77777777" w:rsidR="00727EEC" w:rsidRDefault="00727EEC">
      <w:pPr>
        <w:spacing w:line="240" w:lineRule="auto"/>
      </w:pPr>
      <w:r>
        <w:continuationSeparator/>
      </w:r>
    </w:p>
    <w:p w14:paraId="262AA77C" w14:textId="77777777" w:rsidR="00727EEC" w:rsidRDefault="00727E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B1EC8" w14:textId="77777777" w:rsidR="0032436E" w:rsidRDefault="003243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001253"/>
      <w:docPartObj>
        <w:docPartGallery w:val="Page Numbers (Top of Page)"/>
        <w:docPartUnique/>
      </w:docPartObj>
    </w:sdtPr>
    <w:sdtEndPr>
      <w:rPr>
        <w:rFonts w:ascii="Times New Roman" w:hAnsi="Times New Roman" w:cs="Times New Roman"/>
        <w:noProof/>
        <w:sz w:val="24"/>
      </w:rPr>
    </w:sdtEndPr>
    <w:sdtContent>
      <w:p w14:paraId="2FBBF74B" w14:textId="4CE32309" w:rsidR="007F037F" w:rsidRPr="007F037F" w:rsidRDefault="007F037F">
        <w:pPr>
          <w:pStyle w:val="Header"/>
          <w:jc w:val="right"/>
          <w:rPr>
            <w:rFonts w:ascii="Times New Roman" w:hAnsi="Times New Roman" w:cs="Times New Roman"/>
            <w:sz w:val="24"/>
          </w:rPr>
        </w:pPr>
        <w:r w:rsidRPr="007F037F">
          <w:rPr>
            <w:rFonts w:ascii="Times New Roman" w:hAnsi="Times New Roman" w:cs="Times New Roman"/>
            <w:sz w:val="24"/>
          </w:rPr>
          <w:fldChar w:fldCharType="begin"/>
        </w:r>
        <w:r w:rsidRPr="007F037F">
          <w:rPr>
            <w:rFonts w:ascii="Times New Roman" w:hAnsi="Times New Roman" w:cs="Times New Roman"/>
            <w:sz w:val="24"/>
          </w:rPr>
          <w:instrText xml:space="preserve"> PAGE   \* MERGEFORMAT </w:instrText>
        </w:r>
        <w:r w:rsidRPr="007F037F">
          <w:rPr>
            <w:rFonts w:ascii="Times New Roman" w:hAnsi="Times New Roman" w:cs="Times New Roman"/>
            <w:sz w:val="24"/>
          </w:rPr>
          <w:fldChar w:fldCharType="separate"/>
        </w:r>
        <w:r w:rsidRPr="007F037F">
          <w:rPr>
            <w:rFonts w:ascii="Times New Roman" w:hAnsi="Times New Roman" w:cs="Times New Roman"/>
            <w:noProof/>
            <w:sz w:val="24"/>
          </w:rPr>
          <w:t>2</w:t>
        </w:r>
        <w:r w:rsidRPr="007F037F">
          <w:rPr>
            <w:rFonts w:ascii="Times New Roman" w:hAnsi="Times New Roman" w:cs="Times New Roman"/>
            <w:noProof/>
            <w:sz w:val="24"/>
          </w:rPr>
          <w:fldChar w:fldCharType="end"/>
        </w:r>
      </w:p>
    </w:sdtContent>
  </w:sdt>
  <w:p w14:paraId="2ADA65AB"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AE34" w14:textId="77777777" w:rsidR="0032436E" w:rsidRDefault="003243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5537EF9"/>
    <w:multiLevelType w:val="hybridMultilevel"/>
    <w:tmpl w:val="F53E0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E82E82"/>
    <w:multiLevelType w:val="hybridMultilevel"/>
    <w:tmpl w:val="CEFA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3C22E2"/>
    <w:multiLevelType w:val="hybridMultilevel"/>
    <w:tmpl w:val="DA3CE4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B7104D6"/>
    <w:multiLevelType w:val="hybridMultilevel"/>
    <w:tmpl w:val="735896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E94843"/>
    <w:multiLevelType w:val="multilevel"/>
    <w:tmpl w:val="FD1A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33C90"/>
    <w:multiLevelType w:val="multilevel"/>
    <w:tmpl w:val="487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49594E"/>
    <w:multiLevelType w:val="hybridMultilevel"/>
    <w:tmpl w:val="A45008D6"/>
    <w:lvl w:ilvl="0" w:tplc="715EB32C">
      <w:start w:val="1"/>
      <w:numFmt w:val="decimal"/>
      <w:lvlText w:val="%1."/>
      <w:lvlJc w:val="left"/>
      <w:pPr>
        <w:ind w:left="720" w:hanging="360"/>
      </w:pPr>
    </w:lvl>
    <w:lvl w:ilvl="1" w:tplc="250A7BBE">
      <w:start w:val="1"/>
      <w:numFmt w:val="lowerLetter"/>
      <w:lvlText w:val="%2."/>
      <w:lvlJc w:val="left"/>
      <w:pPr>
        <w:ind w:left="1440" w:hanging="360"/>
      </w:pPr>
    </w:lvl>
    <w:lvl w:ilvl="2" w:tplc="AA06590E">
      <w:start w:val="1"/>
      <w:numFmt w:val="lowerRoman"/>
      <w:lvlText w:val="%3."/>
      <w:lvlJc w:val="right"/>
      <w:pPr>
        <w:ind w:left="2160" w:hanging="180"/>
      </w:pPr>
    </w:lvl>
    <w:lvl w:ilvl="3" w:tplc="D876C9F0">
      <w:start w:val="1"/>
      <w:numFmt w:val="decimal"/>
      <w:lvlText w:val="%4."/>
      <w:lvlJc w:val="left"/>
      <w:pPr>
        <w:ind w:left="2880" w:hanging="360"/>
      </w:pPr>
    </w:lvl>
    <w:lvl w:ilvl="4" w:tplc="8AA693E8">
      <w:start w:val="1"/>
      <w:numFmt w:val="lowerLetter"/>
      <w:lvlText w:val="%5."/>
      <w:lvlJc w:val="left"/>
      <w:pPr>
        <w:ind w:left="3600" w:hanging="360"/>
      </w:pPr>
    </w:lvl>
    <w:lvl w:ilvl="5" w:tplc="9E8E43EE">
      <w:start w:val="1"/>
      <w:numFmt w:val="lowerRoman"/>
      <w:lvlText w:val="%6."/>
      <w:lvlJc w:val="right"/>
      <w:pPr>
        <w:ind w:left="4320" w:hanging="180"/>
      </w:pPr>
    </w:lvl>
    <w:lvl w:ilvl="6" w:tplc="7CF2DD84">
      <w:start w:val="1"/>
      <w:numFmt w:val="decimal"/>
      <w:lvlText w:val="%7."/>
      <w:lvlJc w:val="left"/>
      <w:pPr>
        <w:ind w:left="5040" w:hanging="360"/>
      </w:pPr>
    </w:lvl>
    <w:lvl w:ilvl="7" w:tplc="D37026D8">
      <w:start w:val="1"/>
      <w:numFmt w:val="lowerLetter"/>
      <w:lvlText w:val="%8."/>
      <w:lvlJc w:val="left"/>
      <w:pPr>
        <w:ind w:left="5760" w:hanging="360"/>
      </w:pPr>
    </w:lvl>
    <w:lvl w:ilvl="8" w:tplc="9FF2B146">
      <w:start w:val="1"/>
      <w:numFmt w:val="lowerRoman"/>
      <w:lvlText w:val="%9."/>
      <w:lvlJc w:val="right"/>
      <w:pPr>
        <w:ind w:left="6480" w:hanging="180"/>
      </w:pPr>
    </w:lvl>
  </w:abstractNum>
  <w:abstractNum w:abstractNumId="17" w15:restartNumberingAfterBreak="0">
    <w:nsid w:val="438B7EAD"/>
    <w:multiLevelType w:val="hybridMultilevel"/>
    <w:tmpl w:val="1ADCE9DA"/>
    <w:lvl w:ilvl="0" w:tplc="B2B45A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A7C4075"/>
    <w:multiLevelType w:val="multilevel"/>
    <w:tmpl w:val="19F87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1B23B7"/>
    <w:multiLevelType w:val="multilevel"/>
    <w:tmpl w:val="A54C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0174D"/>
    <w:multiLevelType w:val="multilevel"/>
    <w:tmpl w:val="47DE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28598E"/>
    <w:multiLevelType w:val="multilevel"/>
    <w:tmpl w:val="DBC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FC1E48"/>
    <w:multiLevelType w:val="multilevel"/>
    <w:tmpl w:val="C3088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CE1C21"/>
    <w:multiLevelType w:val="hybridMultilevel"/>
    <w:tmpl w:val="B4FC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9C3F45"/>
    <w:multiLevelType w:val="hybridMultilevel"/>
    <w:tmpl w:val="D186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2F02EA"/>
    <w:multiLevelType w:val="hybridMultilevel"/>
    <w:tmpl w:val="003E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197426785">
    <w:abstractNumId w:val="11"/>
  </w:num>
  <w:num w:numId="13" w16cid:durableId="591745233">
    <w:abstractNumId w:val="16"/>
  </w:num>
  <w:num w:numId="14" w16cid:durableId="470483689">
    <w:abstractNumId w:val="17"/>
  </w:num>
  <w:num w:numId="15" w16cid:durableId="211577786">
    <w:abstractNumId w:val="12"/>
  </w:num>
  <w:num w:numId="16" w16cid:durableId="1118790875">
    <w:abstractNumId w:val="24"/>
  </w:num>
  <w:num w:numId="17" w16cid:durableId="1253858549">
    <w:abstractNumId w:val="25"/>
  </w:num>
  <w:num w:numId="18" w16cid:durableId="2062746306">
    <w:abstractNumId w:val="10"/>
  </w:num>
  <w:num w:numId="19" w16cid:durableId="26759072">
    <w:abstractNumId w:val="23"/>
  </w:num>
  <w:num w:numId="20" w16cid:durableId="1821846821">
    <w:abstractNumId w:val="13"/>
  </w:num>
  <w:num w:numId="21" w16cid:durableId="4872272">
    <w:abstractNumId w:val="18"/>
  </w:num>
  <w:num w:numId="22" w16cid:durableId="1890413538">
    <w:abstractNumId w:val="15"/>
  </w:num>
  <w:num w:numId="23" w16cid:durableId="583101886">
    <w:abstractNumId w:val="20"/>
  </w:num>
  <w:num w:numId="24" w16cid:durableId="1665428381">
    <w:abstractNumId w:val="22"/>
  </w:num>
  <w:num w:numId="25" w16cid:durableId="1051072870">
    <w:abstractNumId w:val="21"/>
  </w:num>
  <w:num w:numId="26" w16cid:durableId="1388336041">
    <w:abstractNumId w:val="19"/>
  </w:num>
  <w:num w:numId="27" w16cid:durableId="20354951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2CB4"/>
    <w:rsid w:val="00004D60"/>
    <w:rsid w:val="00023AFE"/>
    <w:rsid w:val="0004044D"/>
    <w:rsid w:val="00051DC3"/>
    <w:rsid w:val="000A3D9B"/>
    <w:rsid w:val="000D4642"/>
    <w:rsid w:val="000D539D"/>
    <w:rsid w:val="00116273"/>
    <w:rsid w:val="001256BC"/>
    <w:rsid w:val="00130F3D"/>
    <w:rsid w:val="0013108D"/>
    <w:rsid w:val="0013164D"/>
    <w:rsid w:val="001503A4"/>
    <w:rsid w:val="001E433F"/>
    <w:rsid w:val="002C79E6"/>
    <w:rsid w:val="002E386A"/>
    <w:rsid w:val="002F3AE9"/>
    <w:rsid w:val="0032436E"/>
    <w:rsid w:val="0036606C"/>
    <w:rsid w:val="003804CC"/>
    <w:rsid w:val="003E33CE"/>
    <w:rsid w:val="003E4427"/>
    <w:rsid w:val="00407F00"/>
    <w:rsid w:val="00452013"/>
    <w:rsid w:val="004804FD"/>
    <w:rsid w:val="004943EA"/>
    <w:rsid w:val="004B76B1"/>
    <w:rsid w:val="00523B3A"/>
    <w:rsid w:val="005247C9"/>
    <w:rsid w:val="00532E59"/>
    <w:rsid w:val="00535130"/>
    <w:rsid w:val="00537E32"/>
    <w:rsid w:val="0056284A"/>
    <w:rsid w:val="00573E59"/>
    <w:rsid w:val="005C199E"/>
    <w:rsid w:val="00641C5E"/>
    <w:rsid w:val="00652F82"/>
    <w:rsid w:val="00664C1A"/>
    <w:rsid w:val="0066574B"/>
    <w:rsid w:val="006C3BB9"/>
    <w:rsid w:val="006D08C3"/>
    <w:rsid w:val="00707570"/>
    <w:rsid w:val="00707E1B"/>
    <w:rsid w:val="00727EEC"/>
    <w:rsid w:val="00731DBE"/>
    <w:rsid w:val="00746F49"/>
    <w:rsid w:val="00794F82"/>
    <w:rsid w:val="007A4A18"/>
    <w:rsid w:val="007B0B4F"/>
    <w:rsid w:val="007F037F"/>
    <w:rsid w:val="007F6A15"/>
    <w:rsid w:val="008117FB"/>
    <w:rsid w:val="00846060"/>
    <w:rsid w:val="0087407D"/>
    <w:rsid w:val="008C1622"/>
    <w:rsid w:val="008C3135"/>
    <w:rsid w:val="008C35A1"/>
    <w:rsid w:val="008D7108"/>
    <w:rsid w:val="0098303E"/>
    <w:rsid w:val="00992CBD"/>
    <w:rsid w:val="009D4565"/>
    <w:rsid w:val="00A17577"/>
    <w:rsid w:val="00A417C1"/>
    <w:rsid w:val="00A4256B"/>
    <w:rsid w:val="00A55ABE"/>
    <w:rsid w:val="00A63578"/>
    <w:rsid w:val="00A770D8"/>
    <w:rsid w:val="00A91323"/>
    <w:rsid w:val="00AD2CB4"/>
    <w:rsid w:val="00AF33B0"/>
    <w:rsid w:val="00B474F0"/>
    <w:rsid w:val="00B57E44"/>
    <w:rsid w:val="00B863FB"/>
    <w:rsid w:val="00B86440"/>
    <w:rsid w:val="00BA223D"/>
    <w:rsid w:val="00BA638B"/>
    <w:rsid w:val="00BB2D6F"/>
    <w:rsid w:val="00BF457F"/>
    <w:rsid w:val="00C00F8F"/>
    <w:rsid w:val="00C03068"/>
    <w:rsid w:val="00C032D1"/>
    <w:rsid w:val="00C55428"/>
    <w:rsid w:val="00C65D35"/>
    <w:rsid w:val="00C7222A"/>
    <w:rsid w:val="00C91C43"/>
    <w:rsid w:val="00D620FD"/>
    <w:rsid w:val="00D91044"/>
    <w:rsid w:val="00DE2AA1"/>
    <w:rsid w:val="00E60DDC"/>
    <w:rsid w:val="00E67454"/>
    <w:rsid w:val="00EC6C74"/>
    <w:rsid w:val="00EF55C5"/>
    <w:rsid w:val="00F6242A"/>
    <w:rsid w:val="00F95365"/>
    <w:rsid w:val="00F95A73"/>
    <w:rsid w:val="00FB2A2A"/>
    <w:rsid w:val="00FD0666"/>
    <w:rsid w:val="00FE1236"/>
    <w:rsid w:val="00FE1C3A"/>
    <w:rsid w:val="00FE623A"/>
    <w:rsid w:val="00FF08B1"/>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37983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4B76B1"/>
    <w:rPr>
      <w:color w:val="605E5C"/>
      <w:shd w:val="clear" w:color="auto" w:fill="E1DFDD"/>
    </w:rPr>
  </w:style>
  <w:style w:type="paragraph" w:customStyle="1" w:styleId="msonormal0">
    <w:name w:val="msonormal"/>
    <w:basedOn w:val="Normal"/>
    <w:rsid w:val="00C65D35"/>
    <w:pPr>
      <w:spacing w:before="100" w:beforeAutospacing="1" w:after="100" w:afterAutospacing="1" w:line="240" w:lineRule="auto"/>
      <w:ind w:firstLine="0"/>
    </w:pPr>
    <w:rPr>
      <w:rFonts w:ascii="Times New Roman" w:eastAsia="Times New Roman" w:hAnsi="Times New Roman" w:cs="Times New Roman"/>
      <w:color w:val="auto"/>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and\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41</Pages>
  <Words>5296</Words>
  <Characters>30192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2026-02-07T18:23:00Z</dcterms:created>
  <dcterms:modified xsi:type="dcterms:W3CDTF">2026-02-08T19:02:00Z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